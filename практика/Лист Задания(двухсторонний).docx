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F59E" w14:textId="77777777" w:rsidR="00190C34" w:rsidRPr="009145A2" w:rsidRDefault="00FF61A9" w:rsidP="00A07532">
      <w:pPr>
        <w:spacing w:after="120"/>
        <w:jc w:val="center"/>
        <w:rPr>
          <w:sz w:val="28"/>
          <w:szCs w:val="28"/>
        </w:rPr>
      </w:pPr>
      <w:r w:rsidRPr="009145A2">
        <w:rPr>
          <w:sz w:val="28"/>
          <w:szCs w:val="28"/>
        </w:rPr>
        <w:t xml:space="preserve">БЕЛОРУССКИЙ </w:t>
      </w:r>
      <w:r w:rsidR="00190C34" w:rsidRPr="009145A2">
        <w:rPr>
          <w:sz w:val="28"/>
          <w:szCs w:val="28"/>
        </w:rPr>
        <w:t>ГОСУДАРСТВЕННЫЙ УНИВЕРСИТЕТ</w:t>
      </w:r>
      <w:r w:rsidR="003861B4" w:rsidRPr="009145A2">
        <w:rPr>
          <w:sz w:val="28"/>
          <w:szCs w:val="28"/>
        </w:rPr>
        <w:t xml:space="preserve"> </w:t>
      </w:r>
      <w:r w:rsidR="00190C34" w:rsidRPr="009145A2">
        <w:rPr>
          <w:sz w:val="28"/>
          <w:szCs w:val="28"/>
        </w:rPr>
        <w:t>ИНФОРМАТИКИ И РАДИОЭЛЕКТРОНИКИ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164"/>
        <w:gridCol w:w="8082"/>
      </w:tblGrid>
      <w:tr w:rsidR="00A07532" w:rsidRPr="009145A2" w14:paraId="04855D09" w14:textId="77777777" w:rsidTr="006C3D28">
        <w:trPr>
          <w:trHeight w:val="300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3325FA1" w14:textId="77777777" w:rsidR="00A07532" w:rsidRPr="009145A2" w:rsidRDefault="00A07532" w:rsidP="006C3D28">
            <w:pPr>
              <w:ind w:hanging="108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Кафедра</w:t>
            </w:r>
          </w:p>
        </w:tc>
        <w:tc>
          <w:tcPr>
            <w:tcW w:w="81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8B63ED" w14:textId="009EA21B" w:rsidR="00A07532" w:rsidRPr="00424474" w:rsidRDefault="0031324A" w:rsidP="00982636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Инфокоммуникационных технологий</w:t>
            </w:r>
          </w:p>
        </w:tc>
      </w:tr>
      <w:tr w:rsidR="00A64054" w14:paraId="7B96369E" w14:textId="77777777" w:rsidTr="006C3D28">
        <w:trPr>
          <w:trHeight w:val="300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14:paraId="0B4ED5E6" w14:textId="77777777" w:rsidR="00A64054" w:rsidRDefault="00A64054" w:rsidP="00A07532">
            <w:pPr>
              <w:rPr>
                <w:sz w:val="26"/>
                <w:szCs w:val="26"/>
              </w:rPr>
            </w:pPr>
          </w:p>
        </w:tc>
        <w:tc>
          <w:tcPr>
            <w:tcW w:w="81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7091CC" w14:textId="77777777" w:rsidR="00A64054" w:rsidRPr="00E63498" w:rsidRDefault="00E63498" w:rsidP="00E63498">
            <w:pPr>
              <w:jc w:val="center"/>
              <w:rPr>
                <w:sz w:val="20"/>
                <w:szCs w:val="26"/>
              </w:rPr>
            </w:pPr>
            <w:r w:rsidRPr="00E63498">
              <w:rPr>
                <w:sz w:val="20"/>
                <w:szCs w:val="26"/>
              </w:rPr>
              <w:t>(наименование кафедры)</w:t>
            </w:r>
          </w:p>
        </w:tc>
      </w:tr>
    </w:tbl>
    <w:p w14:paraId="4CBA40BC" w14:textId="77777777" w:rsidR="00A07532" w:rsidRPr="00E63498" w:rsidRDefault="00A07532" w:rsidP="00A07532">
      <w:pPr>
        <w:rPr>
          <w:sz w:val="1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1455"/>
        <w:gridCol w:w="2511"/>
      </w:tblGrid>
      <w:tr w:rsidR="00C56511" w:rsidRPr="009145A2" w14:paraId="2E95A154" w14:textId="77777777" w:rsidTr="00144AE6">
        <w:tc>
          <w:tcPr>
            <w:tcW w:w="5599" w:type="dxa"/>
          </w:tcPr>
          <w:p w14:paraId="20525786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11F46063" w14:textId="77777777" w:rsidR="00C56511" w:rsidRPr="009145A2" w:rsidRDefault="00C56511" w:rsidP="00A6405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УТВЕРЖДАЮ</w:t>
            </w:r>
          </w:p>
          <w:p w14:paraId="67226BFC" w14:textId="4BAB0112" w:rsidR="00C56511" w:rsidRPr="009145A2" w:rsidRDefault="00C56511" w:rsidP="00A64054">
            <w:pPr>
              <w:spacing w:after="6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Зав</w:t>
            </w:r>
            <w:r w:rsidR="00A64054" w:rsidRPr="009145A2">
              <w:rPr>
                <w:sz w:val="28"/>
                <w:szCs w:val="26"/>
              </w:rPr>
              <w:t>едующий</w:t>
            </w:r>
            <w:r w:rsidRPr="009145A2">
              <w:rPr>
                <w:sz w:val="28"/>
                <w:szCs w:val="26"/>
              </w:rPr>
              <w:t xml:space="preserve"> кафедрой</w:t>
            </w:r>
            <w:r w:rsidR="00852EB2">
              <w:rPr>
                <w:sz w:val="28"/>
                <w:szCs w:val="26"/>
              </w:rPr>
              <w:t xml:space="preserve"> </w:t>
            </w:r>
            <w:r w:rsidR="0031324A">
              <w:rPr>
                <w:sz w:val="28"/>
                <w:szCs w:val="26"/>
              </w:rPr>
              <w:t>ИКТ</w:t>
            </w:r>
          </w:p>
        </w:tc>
      </w:tr>
      <w:tr w:rsidR="00C56511" w:rsidRPr="009145A2" w14:paraId="17097171" w14:textId="77777777" w:rsidTr="00144AE6">
        <w:trPr>
          <w:trHeight w:val="344"/>
        </w:trPr>
        <w:tc>
          <w:tcPr>
            <w:tcW w:w="5599" w:type="dxa"/>
          </w:tcPr>
          <w:p w14:paraId="3D5AD3E1" w14:textId="77777777" w:rsidR="00C56511" w:rsidRPr="009145A2" w:rsidRDefault="00C56511" w:rsidP="00190C34">
            <w:pPr>
              <w:jc w:val="both"/>
              <w:rPr>
                <w:sz w:val="28"/>
                <w:szCs w:val="26"/>
              </w:rPr>
            </w:pPr>
          </w:p>
        </w:tc>
        <w:tc>
          <w:tcPr>
            <w:tcW w:w="1455" w:type="dxa"/>
            <w:tcBorders>
              <w:bottom w:val="single" w:sz="4" w:space="0" w:color="auto"/>
            </w:tcBorders>
            <w:vAlign w:val="bottom"/>
          </w:tcPr>
          <w:p w14:paraId="607F39B3" w14:textId="77777777" w:rsidR="00C56511" w:rsidRPr="009145A2" w:rsidRDefault="00C56511" w:rsidP="00144AE6">
            <w:pPr>
              <w:rPr>
                <w:sz w:val="28"/>
                <w:szCs w:val="26"/>
              </w:rPr>
            </w:pPr>
          </w:p>
        </w:tc>
        <w:tc>
          <w:tcPr>
            <w:tcW w:w="2516" w:type="dxa"/>
            <w:vAlign w:val="bottom"/>
          </w:tcPr>
          <w:p w14:paraId="0BD57580" w14:textId="63E7C485" w:rsidR="00C56511" w:rsidRPr="009145A2" w:rsidRDefault="0031324A" w:rsidP="00144AE6">
            <w:pPr>
              <w:rPr>
                <w:sz w:val="28"/>
                <w:szCs w:val="26"/>
              </w:rPr>
            </w:pPr>
            <w:r>
              <w:rPr>
                <w:sz w:val="28"/>
                <w:szCs w:val="26"/>
                <w:highlight w:val="yellow"/>
              </w:rPr>
              <w:t>Цветков В.Ю</w:t>
            </w:r>
            <w:r w:rsidR="00424474" w:rsidRPr="00424474">
              <w:rPr>
                <w:sz w:val="28"/>
                <w:szCs w:val="26"/>
                <w:highlight w:val="yellow"/>
              </w:rPr>
              <w:t>.</w:t>
            </w:r>
          </w:p>
        </w:tc>
      </w:tr>
      <w:tr w:rsidR="005440E8" w:rsidRPr="009145A2" w14:paraId="6745F19D" w14:textId="77777777" w:rsidTr="00144AE6">
        <w:tc>
          <w:tcPr>
            <w:tcW w:w="5599" w:type="dxa"/>
          </w:tcPr>
          <w:p w14:paraId="6051A988" w14:textId="77777777" w:rsidR="005440E8" w:rsidRPr="009145A2" w:rsidRDefault="005440E8" w:rsidP="00144AE6">
            <w:pPr>
              <w:spacing w:before="120"/>
              <w:jc w:val="both"/>
              <w:rPr>
                <w:sz w:val="28"/>
                <w:szCs w:val="26"/>
              </w:rPr>
            </w:pPr>
          </w:p>
        </w:tc>
        <w:tc>
          <w:tcPr>
            <w:tcW w:w="3971" w:type="dxa"/>
            <w:gridSpan w:val="2"/>
          </w:tcPr>
          <w:p w14:paraId="37E1AA10" w14:textId="1FD933DB" w:rsidR="005440E8" w:rsidRPr="009145A2" w:rsidRDefault="007B46F0" w:rsidP="00AA00FE">
            <w:pPr>
              <w:spacing w:before="120"/>
              <w:jc w:val="both"/>
              <w:rPr>
                <w:sz w:val="28"/>
                <w:szCs w:val="26"/>
              </w:rPr>
            </w:pPr>
            <w:r w:rsidRPr="009145A2">
              <w:rPr>
                <w:sz w:val="28"/>
                <w:szCs w:val="26"/>
              </w:rPr>
              <w:t>«____»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_____________</w:t>
            </w:r>
            <w:r w:rsidR="00E63498" w:rsidRPr="009145A2">
              <w:rPr>
                <w:sz w:val="28"/>
                <w:szCs w:val="26"/>
              </w:rPr>
              <w:t> </w:t>
            </w:r>
            <w:r w:rsidRPr="009145A2">
              <w:rPr>
                <w:sz w:val="28"/>
                <w:szCs w:val="26"/>
              </w:rPr>
              <w:t>20</w:t>
            </w:r>
            <w:r w:rsidR="00E63498" w:rsidRPr="009145A2">
              <w:rPr>
                <w:sz w:val="28"/>
                <w:szCs w:val="26"/>
              </w:rPr>
              <w:t>2</w:t>
            </w:r>
            <w:r w:rsidR="0031324A">
              <w:rPr>
                <w:sz w:val="28"/>
                <w:szCs w:val="26"/>
              </w:rPr>
              <w:t>6</w:t>
            </w:r>
            <w:r w:rsidR="00E63498" w:rsidRPr="009145A2">
              <w:rPr>
                <w:sz w:val="28"/>
                <w:szCs w:val="26"/>
              </w:rPr>
              <w:t> </w:t>
            </w:r>
            <w:r w:rsidR="005440E8" w:rsidRPr="009145A2">
              <w:rPr>
                <w:sz w:val="28"/>
                <w:szCs w:val="26"/>
              </w:rPr>
              <w:t>г.</w:t>
            </w:r>
          </w:p>
        </w:tc>
      </w:tr>
    </w:tbl>
    <w:p w14:paraId="01531105" w14:textId="77777777" w:rsidR="00190C34" w:rsidRPr="006D144D" w:rsidRDefault="004532F2" w:rsidP="004753BE">
      <w:pPr>
        <w:spacing w:before="120"/>
        <w:jc w:val="center"/>
        <w:rPr>
          <w:b/>
          <w:sz w:val="28"/>
          <w:szCs w:val="26"/>
        </w:rPr>
      </w:pPr>
      <w:r w:rsidRPr="006D144D">
        <w:rPr>
          <w:b/>
          <w:sz w:val="28"/>
          <w:szCs w:val="26"/>
        </w:rPr>
        <w:t>ЗАДАНИЕ</w:t>
      </w:r>
    </w:p>
    <w:p w14:paraId="6AC09F64" w14:textId="77777777" w:rsidR="00190C34" w:rsidRPr="006D144D" w:rsidRDefault="009145A2" w:rsidP="004753BE">
      <w:pPr>
        <w:spacing w:after="120"/>
        <w:jc w:val="center"/>
        <w:rPr>
          <w:b/>
          <w:sz w:val="28"/>
          <w:szCs w:val="26"/>
          <w:lang w:val="en-US"/>
        </w:rPr>
      </w:pPr>
      <w:r w:rsidRPr="006D144D">
        <w:rPr>
          <w:b/>
          <w:sz w:val="28"/>
          <w:szCs w:val="26"/>
        </w:rPr>
        <w:t>на</w:t>
      </w:r>
      <w:r w:rsidR="003B7EFA" w:rsidRPr="006D144D">
        <w:rPr>
          <w:b/>
          <w:sz w:val="28"/>
          <w:szCs w:val="26"/>
        </w:rPr>
        <w:t xml:space="preserve"> дипломн</w:t>
      </w:r>
      <w:r w:rsidR="009B1778">
        <w:rPr>
          <w:b/>
          <w:sz w:val="28"/>
          <w:szCs w:val="26"/>
        </w:rPr>
        <w:t>ую</w:t>
      </w:r>
      <w:r w:rsidR="004532F2" w:rsidRPr="006D144D">
        <w:rPr>
          <w:b/>
          <w:sz w:val="28"/>
          <w:szCs w:val="26"/>
        </w:rPr>
        <w:t xml:space="preserve"> </w:t>
      </w:r>
      <w:r w:rsidR="009B1778">
        <w:rPr>
          <w:b/>
          <w:sz w:val="28"/>
          <w:szCs w:val="26"/>
        </w:rPr>
        <w:t>работу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10"/>
        <w:gridCol w:w="1123"/>
        <w:gridCol w:w="679"/>
        <w:gridCol w:w="2285"/>
        <w:gridCol w:w="4249"/>
      </w:tblGrid>
      <w:tr w:rsidR="009145A2" w:rsidRPr="006D144D" w14:paraId="651FFEFE" w14:textId="77777777" w:rsidTr="006C3D28"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AFB078" w14:textId="77777777" w:rsidR="009145A2" w:rsidRPr="006D144D" w:rsidRDefault="007A3F56" w:rsidP="00393EB2">
            <w:pPr>
              <w:ind w:hanging="109"/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Обучающемуся</w:t>
            </w:r>
          </w:p>
        </w:tc>
        <w:tc>
          <w:tcPr>
            <w:tcW w:w="7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11DB89" w14:textId="1D6FE809" w:rsidR="009145A2" w:rsidRPr="006D144D" w:rsidRDefault="0031632D" w:rsidP="00FA53DB">
            <w:pPr>
              <w:jc w:val="center"/>
              <w:rPr>
                <w:sz w:val="28"/>
                <w:szCs w:val="26"/>
              </w:rPr>
            </w:pPr>
            <w:proofErr w:type="spellStart"/>
            <w:r>
              <w:rPr>
                <w:sz w:val="28"/>
                <w:szCs w:val="26"/>
              </w:rPr>
              <w:t>Качевскому</w:t>
            </w:r>
            <w:proofErr w:type="spellEnd"/>
            <w:r>
              <w:rPr>
                <w:sz w:val="28"/>
                <w:szCs w:val="26"/>
              </w:rPr>
              <w:t xml:space="preserve"> Александру Андреевичу</w:t>
            </w:r>
          </w:p>
        </w:tc>
      </w:tr>
      <w:tr w:rsidR="007A3F56" w14:paraId="5D96F594" w14:textId="77777777" w:rsidTr="006C3D28"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864984" w14:textId="77777777" w:rsidR="007A3F56" w:rsidRDefault="007A3F56" w:rsidP="007A3F56">
            <w:pPr>
              <w:rPr>
                <w:sz w:val="26"/>
                <w:szCs w:val="26"/>
              </w:rPr>
            </w:pPr>
          </w:p>
        </w:tc>
        <w:tc>
          <w:tcPr>
            <w:tcW w:w="7378" w:type="dxa"/>
            <w:gridSpan w:val="3"/>
            <w:tcBorders>
              <w:left w:val="nil"/>
              <w:bottom w:val="nil"/>
              <w:right w:val="nil"/>
            </w:tcBorders>
          </w:tcPr>
          <w:p w14:paraId="15BF0E5E" w14:textId="77777777" w:rsidR="007A3F56" w:rsidRPr="0071313C" w:rsidRDefault="0071313C" w:rsidP="004532F2">
            <w:pPr>
              <w:jc w:val="center"/>
              <w:rPr>
                <w:sz w:val="20"/>
                <w:szCs w:val="26"/>
              </w:rPr>
            </w:pPr>
            <w:r w:rsidRPr="0071313C">
              <w:rPr>
                <w:sz w:val="20"/>
                <w:szCs w:val="26"/>
              </w:rPr>
              <w:t>(фамилия, собственное имя, отчество (если таковое имеется))</w:t>
            </w:r>
          </w:p>
        </w:tc>
      </w:tr>
      <w:tr w:rsidR="000E2AFA" w:rsidRPr="006D144D" w14:paraId="4A0D0FB7" w14:textId="77777777" w:rsidTr="006C3D28"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</w:tcPr>
          <w:p w14:paraId="035808E9" w14:textId="77777777" w:rsidR="000E2AFA" w:rsidRPr="006D144D" w:rsidRDefault="000E2AFA" w:rsidP="00393EB2">
            <w:pPr>
              <w:ind w:right="104" w:hanging="109"/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Курс</w:t>
            </w:r>
          </w:p>
        </w:tc>
        <w:tc>
          <w:tcPr>
            <w:tcW w:w="1794" w:type="dxa"/>
            <w:gridSpan w:val="2"/>
            <w:tcBorders>
              <w:top w:val="nil"/>
              <w:left w:val="nil"/>
              <w:right w:val="nil"/>
            </w:tcBorders>
          </w:tcPr>
          <w:p w14:paraId="635A7376" w14:textId="77777777" w:rsidR="000E2AFA" w:rsidRPr="006D144D" w:rsidRDefault="005A1C5A" w:rsidP="004532F2">
            <w:pPr>
              <w:jc w:val="center"/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</w:tcPr>
          <w:p w14:paraId="200C6523" w14:textId="77777777" w:rsidR="000E2AFA" w:rsidRPr="006D144D" w:rsidRDefault="000E2AFA" w:rsidP="000E2AFA">
            <w:pPr>
              <w:rPr>
                <w:sz w:val="28"/>
                <w:szCs w:val="26"/>
              </w:rPr>
            </w:pPr>
            <w:r w:rsidRPr="006D144D">
              <w:rPr>
                <w:sz w:val="28"/>
                <w:szCs w:val="26"/>
              </w:rPr>
              <w:t>Учебная группа</w:t>
            </w:r>
          </w:p>
        </w:tc>
        <w:tc>
          <w:tcPr>
            <w:tcW w:w="4367" w:type="dxa"/>
            <w:tcBorders>
              <w:top w:val="nil"/>
              <w:left w:val="nil"/>
              <w:right w:val="nil"/>
            </w:tcBorders>
          </w:tcPr>
          <w:p w14:paraId="1690BF71" w14:textId="3F63D37C" w:rsidR="000E2AFA" w:rsidRPr="006D144D" w:rsidRDefault="0031324A" w:rsidP="00982636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263102</w:t>
            </w:r>
          </w:p>
        </w:tc>
      </w:tr>
      <w:tr w:rsidR="005A1C5A" w:rsidRPr="006D144D" w14:paraId="178F6AE4" w14:textId="77777777" w:rsidTr="006C3D28">
        <w:tc>
          <w:tcPr>
            <w:tcW w:w="197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20CC20" w14:textId="73B505D9" w:rsidR="005A1C5A" w:rsidRPr="006D144D" w:rsidRDefault="0031324A" w:rsidP="00393EB2">
            <w:pPr>
              <w:ind w:hanging="251"/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 </w:t>
            </w:r>
            <w:r w:rsidR="005A1C5A" w:rsidRPr="006D144D">
              <w:rPr>
                <w:sz w:val="28"/>
                <w:szCs w:val="26"/>
              </w:rPr>
              <w:t>Специальность</w:t>
            </w:r>
          </w:p>
        </w:tc>
        <w:tc>
          <w:tcPr>
            <w:tcW w:w="7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43CFFF" w14:textId="5CFD265F" w:rsidR="005A1C5A" w:rsidRPr="006D144D" w:rsidRDefault="0031324A" w:rsidP="00B229BB">
            <w:pPr>
              <w:ind w:firstLine="324"/>
              <w:rPr>
                <w:sz w:val="28"/>
                <w:szCs w:val="26"/>
              </w:rPr>
            </w:pPr>
            <w:r w:rsidRPr="0031324A">
              <w:rPr>
                <w:sz w:val="28"/>
                <w:szCs w:val="26"/>
              </w:rPr>
              <w:t xml:space="preserve">1-45 01 01-05 </w:t>
            </w:r>
            <w:r>
              <w:rPr>
                <w:sz w:val="28"/>
                <w:szCs w:val="26"/>
              </w:rPr>
              <w:t>«</w:t>
            </w:r>
            <w:r w:rsidRPr="0031324A">
              <w:rPr>
                <w:sz w:val="28"/>
                <w:szCs w:val="26"/>
              </w:rPr>
              <w:t xml:space="preserve">Инфокоммуникационные технологии </w:t>
            </w:r>
          </w:p>
        </w:tc>
      </w:tr>
      <w:tr w:rsidR="004753BE" w14:paraId="68D80C05" w14:textId="77777777" w:rsidTr="006C3D28">
        <w:tc>
          <w:tcPr>
            <w:tcW w:w="93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046D0A" w14:textId="7CDDBCC2" w:rsidR="004753BE" w:rsidRDefault="0031324A" w:rsidP="00393EB2">
            <w:pPr>
              <w:ind w:firstLine="41"/>
              <w:rPr>
                <w:sz w:val="26"/>
                <w:szCs w:val="26"/>
              </w:rPr>
            </w:pPr>
            <w:r w:rsidRPr="0031324A">
              <w:rPr>
                <w:sz w:val="28"/>
                <w:szCs w:val="26"/>
              </w:rPr>
              <w:t>(системы распределения мультимедийной информации)</w:t>
            </w:r>
            <w:r>
              <w:rPr>
                <w:sz w:val="28"/>
                <w:szCs w:val="26"/>
              </w:rPr>
              <w:t>»</w:t>
            </w:r>
          </w:p>
        </w:tc>
      </w:tr>
    </w:tbl>
    <w:p w14:paraId="43521187" w14:textId="77777777" w:rsidR="009145A2" w:rsidRPr="006D144D" w:rsidRDefault="008377E6" w:rsidP="008377E6">
      <w:pPr>
        <w:spacing w:before="120" w:after="120"/>
        <w:rPr>
          <w:sz w:val="28"/>
          <w:szCs w:val="26"/>
        </w:rPr>
      </w:pPr>
      <w:r w:rsidRPr="006D144D">
        <w:rPr>
          <w:sz w:val="28"/>
          <w:szCs w:val="26"/>
        </w:rPr>
        <w:t>Тема дипломно</w:t>
      </w:r>
      <w:r w:rsidR="009B1778">
        <w:rPr>
          <w:sz w:val="28"/>
          <w:szCs w:val="26"/>
        </w:rPr>
        <w:t>й</w:t>
      </w:r>
      <w:r w:rsidRPr="006D144D">
        <w:rPr>
          <w:sz w:val="28"/>
          <w:szCs w:val="26"/>
        </w:rPr>
        <w:t xml:space="preserve"> </w:t>
      </w:r>
      <w:r w:rsidR="009B1778">
        <w:rPr>
          <w:sz w:val="28"/>
          <w:szCs w:val="26"/>
        </w:rPr>
        <w:t>работы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881"/>
        <w:gridCol w:w="1949"/>
        <w:gridCol w:w="484"/>
        <w:gridCol w:w="2932"/>
      </w:tblGrid>
      <w:tr w:rsidR="008377E6" w:rsidRPr="006D144D" w14:paraId="0235551C" w14:textId="77777777" w:rsidTr="006C3D28">
        <w:trPr>
          <w:trHeight w:val="330"/>
        </w:trPr>
        <w:tc>
          <w:tcPr>
            <w:tcW w:w="935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774F98" w14:textId="7FCF2F78" w:rsidR="008377E6" w:rsidRPr="0031632D" w:rsidRDefault="0031632D" w:rsidP="00D40CFC">
            <w:pPr>
              <w:ind w:firstLine="316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Система мониторинга и сравнения тарифов логистических компаний на </w:t>
            </w:r>
          </w:p>
        </w:tc>
      </w:tr>
      <w:tr w:rsidR="008377E6" w14:paraId="7ACD6A1F" w14:textId="77777777" w:rsidTr="006C3D28">
        <w:trPr>
          <w:trHeight w:val="311"/>
        </w:trPr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ED34F" w14:textId="53360D85" w:rsidR="008377E6" w:rsidRPr="0031632D" w:rsidRDefault="0031632D">
            <w:pPr>
              <w:ind w:firstLine="316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 xml:space="preserve">языке </w:t>
            </w:r>
            <w:r>
              <w:rPr>
                <w:sz w:val="26"/>
                <w:szCs w:val="26"/>
                <w:lang w:val="en-US"/>
              </w:rPr>
              <w:t>GO</w:t>
            </w:r>
          </w:p>
        </w:tc>
      </w:tr>
      <w:tr w:rsidR="006D144D" w:rsidRPr="006D144D" w14:paraId="344E377C" w14:textId="77777777" w:rsidTr="006C3D28">
        <w:trPr>
          <w:trHeight w:val="239"/>
        </w:trPr>
        <w:tc>
          <w:tcPr>
            <w:tcW w:w="935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D11BC" w14:textId="77777777" w:rsidR="006D144D" w:rsidRPr="006D144D" w:rsidRDefault="006D144D" w:rsidP="006D144D">
            <w:pPr>
              <w:jc w:val="center"/>
              <w:rPr>
                <w:sz w:val="20"/>
                <w:szCs w:val="26"/>
              </w:rPr>
            </w:pPr>
            <w:r w:rsidRPr="006D144D">
              <w:rPr>
                <w:sz w:val="20"/>
                <w:szCs w:val="26"/>
              </w:rPr>
              <w:t>(наименование темы)</w:t>
            </w:r>
          </w:p>
        </w:tc>
      </w:tr>
      <w:tr w:rsidR="00585E4A" w14:paraId="4349E8CC" w14:textId="77777777" w:rsidTr="006C3D28">
        <w:trPr>
          <w:trHeight w:val="330"/>
        </w:trPr>
        <w:tc>
          <w:tcPr>
            <w:tcW w:w="3917" w:type="dxa"/>
            <w:tcBorders>
              <w:top w:val="nil"/>
              <w:left w:val="nil"/>
              <w:bottom w:val="nil"/>
              <w:right w:val="nil"/>
            </w:tcBorders>
          </w:tcPr>
          <w:p w14:paraId="37B34FE3" w14:textId="77777777" w:rsidR="00972AD1" w:rsidRDefault="00972AD1" w:rsidP="008E5C25">
            <w:pPr>
              <w:spacing w:before="120"/>
              <w:rPr>
                <w:sz w:val="28"/>
                <w:szCs w:val="26"/>
              </w:rPr>
            </w:pPr>
            <w:r w:rsidRPr="00DB5F91">
              <w:rPr>
                <w:sz w:val="28"/>
                <w:szCs w:val="26"/>
              </w:rPr>
              <w:t>Утверждена приказом ректора</w:t>
            </w:r>
          </w:p>
        </w:tc>
        <w:tc>
          <w:tcPr>
            <w:tcW w:w="1978" w:type="dxa"/>
            <w:tcBorders>
              <w:top w:val="nil"/>
              <w:left w:val="nil"/>
              <w:right w:val="nil"/>
            </w:tcBorders>
          </w:tcPr>
          <w:p w14:paraId="750C8803" w14:textId="44567A6C" w:rsidR="00972AD1" w:rsidRDefault="00972AD1" w:rsidP="008E5C25">
            <w:pPr>
              <w:spacing w:before="120"/>
              <w:jc w:val="center"/>
              <w:rPr>
                <w:sz w:val="28"/>
                <w:szCs w:val="26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</w:tcPr>
          <w:p w14:paraId="7CCABF0A" w14:textId="77777777" w:rsidR="00972AD1" w:rsidRDefault="008E5C25" w:rsidP="008E5C25">
            <w:pPr>
              <w:spacing w:before="120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№</w:t>
            </w:r>
          </w:p>
        </w:tc>
        <w:tc>
          <w:tcPr>
            <w:tcW w:w="2977" w:type="dxa"/>
            <w:tcBorders>
              <w:top w:val="nil"/>
              <w:left w:val="nil"/>
              <w:right w:val="nil"/>
            </w:tcBorders>
          </w:tcPr>
          <w:p w14:paraId="090FEED4" w14:textId="44A368DC" w:rsidR="00972AD1" w:rsidRDefault="00972AD1" w:rsidP="008E5C25">
            <w:pPr>
              <w:spacing w:before="120"/>
              <w:rPr>
                <w:sz w:val="28"/>
                <w:szCs w:val="26"/>
              </w:rPr>
            </w:pPr>
          </w:p>
        </w:tc>
      </w:tr>
    </w:tbl>
    <w:p w14:paraId="0574B347" w14:textId="77777777" w:rsidR="009D7E1C" w:rsidRDefault="009D7E1C" w:rsidP="008778D7">
      <w:pPr>
        <w:spacing w:before="120" w:after="120"/>
        <w:rPr>
          <w:sz w:val="28"/>
          <w:szCs w:val="26"/>
        </w:rPr>
      </w:pPr>
      <w:r>
        <w:rPr>
          <w:sz w:val="28"/>
          <w:szCs w:val="26"/>
        </w:rPr>
        <w:t>Исходные данные к дипломно</w:t>
      </w:r>
      <w:r w:rsidR="009B1778">
        <w:rPr>
          <w:sz w:val="28"/>
          <w:szCs w:val="26"/>
        </w:rPr>
        <w:t>й</w:t>
      </w:r>
      <w:r>
        <w:rPr>
          <w:sz w:val="28"/>
          <w:szCs w:val="26"/>
        </w:rPr>
        <w:t xml:space="preserve"> </w:t>
      </w:r>
      <w:r w:rsidR="009B1778">
        <w:rPr>
          <w:sz w:val="28"/>
          <w:szCs w:val="26"/>
        </w:rPr>
        <w:t>работе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424474" w:rsidRPr="005F05C8" w14:paraId="682384A6" w14:textId="77777777" w:rsidTr="006C3D28">
        <w:tc>
          <w:tcPr>
            <w:tcW w:w="9356" w:type="dxa"/>
          </w:tcPr>
          <w:p w14:paraId="690E641C" w14:textId="29D95B3D" w:rsidR="00424474" w:rsidRPr="005F05C8" w:rsidRDefault="0031324A" w:rsidP="00424474">
            <w:pPr>
              <w:jc w:val="both"/>
              <w:rPr>
                <w:sz w:val="28"/>
                <w:szCs w:val="26"/>
                <w:highlight w:val="yellow"/>
              </w:rPr>
            </w:pPr>
            <w:r w:rsidRPr="0031324A">
              <w:rPr>
                <w:sz w:val="28"/>
                <w:szCs w:val="26"/>
              </w:rPr>
              <w:t xml:space="preserve">Материалы преддипломной практики и результаты анализа </w:t>
            </w:r>
          </w:p>
        </w:tc>
      </w:tr>
      <w:tr w:rsidR="00424474" w:rsidRPr="005F05C8" w14:paraId="0D3A6AC4" w14:textId="77777777" w:rsidTr="006C3D28">
        <w:tc>
          <w:tcPr>
            <w:tcW w:w="9356" w:type="dxa"/>
          </w:tcPr>
          <w:p w14:paraId="35A4C586" w14:textId="447674D2" w:rsidR="00424474" w:rsidRPr="005F05C8" w:rsidRDefault="00E54CB8" w:rsidP="00424474">
            <w:pPr>
              <w:jc w:val="both"/>
              <w:rPr>
                <w:sz w:val="28"/>
                <w:szCs w:val="26"/>
                <w:highlight w:val="yellow"/>
              </w:rPr>
            </w:pPr>
            <w:r>
              <w:rPr>
                <w:sz w:val="28"/>
                <w:szCs w:val="26"/>
              </w:rPr>
              <w:t>логистических услуг Республики Беларусь</w:t>
            </w:r>
            <w:r w:rsidR="0031324A" w:rsidRPr="0031324A">
              <w:rPr>
                <w:sz w:val="28"/>
                <w:szCs w:val="26"/>
              </w:rPr>
              <w:t>.</w:t>
            </w:r>
          </w:p>
        </w:tc>
      </w:tr>
      <w:tr w:rsidR="00424474" w:rsidRPr="005F05C8" w14:paraId="53F24996" w14:textId="77777777" w:rsidTr="006C3D28">
        <w:tc>
          <w:tcPr>
            <w:tcW w:w="9356" w:type="dxa"/>
          </w:tcPr>
          <w:p w14:paraId="151EA6D1" w14:textId="629E05F2" w:rsidR="00424474" w:rsidRPr="005F05C8" w:rsidRDefault="0031324A" w:rsidP="00424474">
            <w:pPr>
              <w:jc w:val="both"/>
              <w:rPr>
                <w:sz w:val="28"/>
                <w:szCs w:val="26"/>
                <w:highlight w:val="yellow"/>
              </w:rPr>
            </w:pPr>
            <w:r w:rsidRPr="0031324A">
              <w:rPr>
                <w:sz w:val="28"/>
                <w:szCs w:val="26"/>
              </w:rPr>
              <w:t xml:space="preserve">Техническое задание на разработку </w:t>
            </w:r>
            <w:r w:rsidR="00E54CB8">
              <w:rPr>
                <w:sz w:val="28"/>
                <w:szCs w:val="26"/>
              </w:rPr>
              <w:t>системы мониторинга</w:t>
            </w:r>
            <w:r>
              <w:rPr>
                <w:sz w:val="28"/>
                <w:szCs w:val="26"/>
              </w:rPr>
              <w:t>.</w:t>
            </w:r>
          </w:p>
        </w:tc>
      </w:tr>
      <w:tr w:rsidR="009D7E1C" w:rsidRPr="005F05C8" w14:paraId="757BE411" w14:textId="77777777" w:rsidTr="006C3D28">
        <w:tc>
          <w:tcPr>
            <w:tcW w:w="9356" w:type="dxa"/>
          </w:tcPr>
          <w:p w14:paraId="10FDD909" w14:textId="5E8B689D" w:rsidR="009D7E1C" w:rsidRPr="005F05C8" w:rsidRDefault="0031324A" w:rsidP="008A098A">
            <w:pPr>
              <w:jc w:val="both"/>
              <w:rPr>
                <w:sz w:val="28"/>
                <w:szCs w:val="26"/>
              </w:rPr>
            </w:pPr>
            <w:r w:rsidRPr="0031324A">
              <w:rPr>
                <w:sz w:val="28"/>
                <w:szCs w:val="26"/>
              </w:rPr>
              <w:t>Научно-техническая литература по разработке веб-</w:t>
            </w:r>
            <w:r w:rsidR="00E54CB8">
              <w:rPr>
                <w:sz w:val="28"/>
                <w:szCs w:val="26"/>
              </w:rPr>
              <w:t xml:space="preserve">сервисов на языке </w:t>
            </w:r>
            <w:r w:rsidR="00E54CB8">
              <w:rPr>
                <w:sz w:val="28"/>
                <w:szCs w:val="26"/>
                <w:lang w:val="en-US"/>
              </w:rPr>
              <w:t>GO</w:t>
            </w:r>
            <w:r w:rsidRPr="0031324A">
              <w:rPr>
                <w:sz w:val="28"/>
                <w:szCs w:val="26"/>
              </w:rPr>
              <w:t xml:space="preserve">  </w:t>
            </w:r>
          </w:p>
        </w:tc>
      </w:tr>
      <w:tr w:rsidR="009D7E1C" w:rsidRPr="005F05C8" w14:paraId="0CCAA187" w14:textId="77777777" w:rsidTr="006C3D28">
        <w:tc>
          <w:tcPr>
            <w:tcW w:w="9356" w:type="dxa"/>
          </w:tcPr>
          <w:p w14:paraId="2CE94A0D" w14:textId="556F431A" w:rsidR="009D7E1C" w:rsidRPr="005F05C8" w:rsidRDefault="00E54CB8" w:rsidP="008A098A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и организации логистических процессов</w:t>
            </w:r>
            <w:r w:rsidR="0031324A" w:rsidRPr="0031324A">
              <w:rPr>
                <w:sz w:val="28"/>
                <w:szCs w:val="26"/>
              </w:rPr>
              <w:t>.</w:t>
            </w:r>
          </w:p>
        </w:tc>
      </w:tr>
    </w:tbl>
    <w:p w14:paraId="54A3727C" w14:textId="77777777" w:rsidR="009D7E1C" w:rsidRPr="008A098A" w:rsidRDefault="008A098A" w:rsidP="008778D7">
      <w:pPr>
        <w:spacing w:before="120" w:after="120"/>
        <w:jc w:val="both"/>
        <w:rPr>
          <w:sz w:val="28"/>
          <w:szCs w:val="26"/>
        </w:rPr>
      </w:pPr>
      <w:r w:rsidRPr="008A098A">
        <w:rPr>
          <w:sz w:val="28"/>
          <w:szCs w:val="26"/>
        </w:rPr>
        <w:t>Перечень</w:t>
      </w:r>
      <w:r>
        <w:rPr>
          <w:sz w:val="28"/>
          <w:szCs w:val="26"/>
        </w:rPr>
        <w:t xml:space="preserve"> подлежащих разработке вопросов или краткое содержание расчётно-</w:t>
      </w:r>
      <w:r w:rsidR="005F05C8">
        <w:rPr>
          <w:sz w:val="28"/>
          <w:szCs w:val="26"/>
        </w:rPr>
        <w:t>пояснительной записки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5F05C8" w:rsidRPr="005F05C8" w14:paraId="5154A121" w14:textId="77777777" w:rsidTr="003513CC">
        <w:tc>
          <w:tcPr>
            <w:tcW w:w="9246" w:type="dxa"/>
          </w:tcPr>
          <w:p w14:paraId="1D6BF2F7" w14:textId="77777777" w:rsidR="005F05C8" w:rsidRPr="00FB3CB8" w:rsidRDefault="005F05C8">
            <w:pPr>
              <w:jc w:val="both"/>
              <w:rPr>
                <w:sz w:val="28"/>
                <w:szCs w:val="26"/>
              </w:rPr>
            </w:pPr>
            <w:r w:rsidRPr="00FB3CB8">
              <w:rPr>
                <w:sz w:val="28"/>
                <w:szCs w:val="26"/>
              </w:rPr>
              <w:t>Введение.</w:t>
            </w:r>
          </w:p>
        </w:tc>
      </w:tr>
      <w:tr w:rsidR="005F05C8" w:rsidRPr="005F05C8" w14:paraId="0D8FD69A" w14:textId="77777777" w:rsidTr="003513CC">
        <w:tc>
          <w:tcPr>
            <w:tcW w:w="9246" w:type="dxa"/>
          </w:tcPr>
          <w:p w14:paraId="36B6600E" w14:textId="531EB018" w:rsidR="005F05C8" w:rsidRPr="00FB3CB8" w:rsidRDefault="005F05C8">
            <w:pPr>
              <w:jc w:val="both"/>
              <w:rPr>
                <w:sz w:val="28"/>
                <w:szCs w:val="26"/>
              </w:rPr>
            </w:pPr>
            <w:r w:rsidRPr="00FB3CB8">
              <w:rPr>
                <w:sz w:val="28"/>
                <w:szCs w:val="26"/>
              </w:rPr>
              <w:t>1. </w:t>
            </w:r>
            <w:r w:rsidR="00FB3CB8" w:rsidRPr="00FB3CB8">
              <w:rPr>
                <w:sz w:val="28"/>
                <w:szCs w:val="26"/>
              </w:rPr>
              <w:t xml:space="preserve">Анализ предметной области и </w:t>
            </w:r>
            <w:r w:rsidR="00E54CB8">
              <w:rPr>
                <w:sz w:val="28"/>
                <w:szCs w:val="26"/>
              </w:rPr>
              <w:t>существующих решений</w:t>
            </w:r>
            <w:r w:rsidR="00FB3CB8">
              <w:rPr>
                <w:sz w:val="28"/>
                <w:szCs w:val="26"/>
              </w:rPr>
              <w:t>.</w:t>
            </w:r>
          </w:p>
        </w:tc>
      </w:tr>
      <w:tr w:rsidR="005F05C8" w:rsidRPr="005F05C8" w14:paraId="45C76699" w14:textId="77777777" w:rsidTr="003513CC">
        <w:tc>
          <w:tcPr>
            <w:tcW w:w="9246" w:type="dxa"/>
          </w:tcPr>
          <w:p w14:paraId="6228796E" w14:textId="0D12D53C" w:rsidR="005F05C8" w:rsidRPr="00FB3CB8" w:rsidRDefault="005F05C8">
            <w:pPr>
              <w:jc w:val="both"/>
              <w:rPr>
                <w:sz w:val="28"/>
                <w:szCs w:val="26"/>
              </w:rPr>
            </w:pPr>
            <w:r w:rsidRPr="00FB3CB8">
              <w:rPr>
                <w:sz w:val="28"/>
                <w:szCs w:val="26"/>
              </w:rPr>
              <w:t>2. </w:t>
            </w:r>
            <w:r w:rsidR="00FB3CB8" w:rsidRPr="00FB3CB8">
              <w:rPr>
                <w:sz w:val="28"/>
                <w:szCs w:val="26"/>
              </w:rPr>
              <w:t xml:space="preserve">Проектирование архитектуры </w:t>
            </w:r>
            <w:r w:rsidR="00E54CB8">
              <w:rPr>
                <w:sz w:val="28"/>
                <w:szCs w:val="26"/>
              </w:rPr>
              <w:t>системы мониторинга тарифов</w:t>
            </w:r>
            <w:r w:rsidR="00FB3CB8">
              <w:rPr>
                <w:sz w:val="28"/>
                <w:szCs w:val="26"/>
              </w:rPr>
              <w:t>.</w:t>
            </w:r>
          </w:p>
        </w:tc>
      </w:tr>
      <w:tr w:rsidR="005F05C8" w:rsidRPr="005F05C8" w14:paraId="61861644" w14:textId="77777777" w:rsidTr="003513CC">
        <w:tc>
          <w:tcPr>
            <w:tcW w:w="9246" w:type="dxa"/>
          </w:tcPr>
          <w:p w14:paraId="0DB7DC2B" w14:textId="1FA6CA3A" w:rsidR="005F05C8" w:rsidRPr="00FB3CB8" w:rsidRDefault="005F05C8" w:rsidP="004E075F">
            <w:pPr>
              <w:jc w:val="both"/>
              <w:rPr>
                <w:sz w:val="28"/>
                <w:szCs w:val="26"/>
              </w:rPr>
            </w:pPr>
            <w:r w:rsidRPr="00FB3CB8">
              <w:rPr>
                <w:sz w:val="28"/>
                <w:szCs w:val="26"/>
              </w:rPr>
              <w:t>3. </w:t>
            </w:r>
            <w:r w:rsidR="00FB3CB8" w:rsidRPr="00FB3CB8">
              <w:rPr>
                <w:sz w:val="28"/>
                <w:szCs w:val="26"/>
              </w:rPr>
              <w:t>Разработка</w:t>
            </w:r>
            <w:r w:rsidR="00E54CB8">
              <w:rPr>
                <w:sz w:val="28"/>
                <w:szCs w:val="26"/>
              </w:rPr>
              <w:t xml:space="preserve"> серверной части на языке </w:t>
            </w:r>
            <w:r w:rsidR="00E54CB8">
              <w:rPr>
                <w:sz w:val="28"/>
                <w:szCs w:val="26"/>
                <w:lang w:val="en-US"/>
              </w:rPr>
              <w:t>GO</w:t>
            </w:r>
            <w:r w:rsidR="00FB3CB8">
              <w:rPr>
                <w:sz w:val="28"/>
                <w:szCs w:val="26"/>
              </w:rPr>
              <w:t>.</w:t>
            </w:r>
          </w:p>
        </w:tc>
      </w:tr>
      <w:tr w:rsidR="005F05C8" w:rsidRPr="005F05C8" w14:paraId="5A58F8F5" w14:textId="77777777" w:rsidTr="003513CC">
        <w:tc>
          <w:tcPr>
            <w:tcW w:w="9246" w:type="dxa"/>
          </w:tcPr>
          <w:p w14:paraId="701114D4" w14:textId="5E2E375B" w:rsidR="00DA5BDC" w:rsidRPr="00FB3CB8" w:rsidRDefault="00E54CB8">
            <w:pPr>
              <w:jc w:val="both"/>
              <w:rPr>
                <w:sz w:val="28"/>
                <w:szCs w:val="26"/>
              </w:rPr>
            </w:pPr>
            <w:r w:rsidRPr="00E54CB8">
              <w:rPr>
                <w:sz w:val="28"/>
                <w:szCs w:val="26"/>
              </w:rPr>
              <w:t xml:space="preserve">     3.1</w:t>
            </w:r>
            <w:r w:rsidR="005F05C8" w:rsidRPr="00FB3CB8">
              <w:rPr>
                <w:sz w:val="28"/>
                <w:szCs w:val="26"/>
              </w:rPr>
              <w:t> </w:t>
            </w:r>
            <w:r w:rsidR="00FB3CB8" w:rsidRPr="00FB3CB8">
              <w:rPr>
                <w:sz w:val="28"/>
                <w:szCs w:val="26"/>
              </w:rPr>
              <w:t>Реализация</w:t>
            </w:r>
            <w:r w:rsidRPr="00E54CB8">
              <w:rPr>
                <w:sz w:val="28"/>
                <w:szCs w:val="26"/>
              </w:rPr>
              <w:t xml:space="preserve"> </w:t>
            </w:r>
            <w:r>
              <w:rPr>
                <w:sz w:val="28"/>
                <w:szCs w:val="26"/>
              </w:rPr>
              <w:t>модуля сбора тарифных данных</w:t>
            </w:r>
            <w:r w:rsidR="00FB3CB8">
              <w:rPr>
                <w:sz w:val="28"/>
                <w:szCs w:val="26"/>
              </w:rPr>
              <w:t>.</w:t>
            </w:r>
          </w:p>
        </w:tc>
      </w:tr>
      <w:tr w:rsidR="005F05C8" w:rsidRPr="005F05C8" w14:paraId="00A91F50" w14:textId="77777777" w:rsidTr="003513CC">
        <w:tc>
          <w:tcPr>
            <w:tcW w:w="9246" w:type="dxa"/>
          </w:tcPr>
          <w:p w14:paraId="2253B73B" w14:textId="73009464" w:rsidR="003513CC" w:rsidRPr="00E54CB8" w:rsidRDefault="003513CC" w:rsidP="003513CC">
            <w:pPr>
              <w:ind w:firstLine="313"/>
              <w:jc w:val="both"/>
              <w:rPr>
                <w:sz w:val="28"/>
                <w:szCs w:val="26"/>
                <w:lang w:val="en-US"/>
              </w:rPr>
            </w:pPr>
            <w:r>
              <w:rPr>
                <w:sz w:val="28"/>
                <w:szCs w:val="26"/>
                <w:lang w:val="en-US"/>
              </w:rPr>
              <w:t>3</w:t>
            </w:r>
            <w:r w:rsidR="00FB3CB8" w:rsidRPr="00FB3CB8">
              <w:rPr>
                <w:sz w:val="28"/>
                <w:szCs w:val="26"/>
              </w:rPr>
              <w:t>.</w:t>
            </w:r>
            <w:r w:rsidR="00E54CB8">
              <w:rPr>
                <w:sz w:val="28"/>
                <w:szCs w:val="26"/>
              </w:rPr>
              <w:t>2</w:t>
            </w:r>
            <w:r w:rsidR="00FB3CB8" w:rsidRPr="00FB3CB8">
              <w:rPr>
                <w:sz w:val="28"/>
                <w:szCs w:val="26"/>
              </w:rPr>
              <w:t xml:space="preserve"> </w:t>
            </w:r>
            <w:r w:rsidR="00E54CB8">
              <w:rPr>
                <w:sz w:val="28"/>
                <w:szCs w:val="26"/>
              </w:rPr>
              <w:t xml:space="preserve">Разработка </w:t>
            </w:r>
            <w:r w:rsidR="00E54CB8">
              <w:rPr>
                <w:sz w:val="28"/>
                <w:szCs w:val="26"/>
                <w:lang w:val="en-US"/>
              </w:rPr>
              <w:t>REST API</w:t>
            </w:r>
          </w:p>
        </w:tc>
      </w:tr>
      <w:tr w:rsidR="00424474" w:rsidRPr="005F05C8" w14:paraId="7E0ABF17" w14:textId="77777777" w:rsidTr="003513CC">
        <w:tc>
          <w:tcPr>
            <w:tcW w:w="9246" w:type="dxa"/>
          </w:tcPr>
          <w:p w14:paraId="0F31A16E" w14:textId="023714AE" w:rsidR="00424474" w:rsidRPr="003513CC" w:rsidRDefault="003513CC" w:rsidP="00424474">
            <w:pPr>
              <w:jc w:val="both"/>
              <w:rPr>
                <w:sz w:val="28"/>
                <w:szCs w:val="26"/>
              </w:rPr>
            </w:pPr>
            <w:r w:rsidRPr="003513CC">
              <w:rPr>
                <w:sz w:val="28"/>
                <w:szCs w:val="26"/>
              </w:rPr>
              <w:t xml:space="preserve">4. </w:t>
            </w:r>
            <w:r>
              <w:rPr>
                <w:sz w:val="28"/>
                <w:szCs w:val="26"/>
              </w:rPr>
              <w:t>Разработка базы данных и модуля сравнения тарифов.</w:t>
            </w:r>
          </w:p>
        </w:tc>
      </w:tr>
      <w:tr w:rsidR="003513CC" w:rsidRPr="005F05C8" w14:paraId="47919FA9" w14:textId="77777777" w:rsidTr="003513CC">
        <w:tc>
          <w:tcPr>
            <w:tcW w:w="9246" w:type="dxa"/>
          </w:tcPr>
          <w:p w14:paraId="7D51D627" w14:textId="69720555" w:rsidR="003513CC" w:rsidRPr="00FB3CB8" w:rsidRDefault="003513CC" w:rsidP="003513CC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5</w:t>
            </w:r>
            <w:r w:rsidRPr="00FB3CB8">
              <w:rPr>
                <w:sz w:val="28"/>
                <w:szCs w:val="26"/>
              </w:rPr>
              <w:t>. </w:t>
            </w:r>
            <w:r w:rsidRPr="00104E98">
              <w:rPr>
                <w:sz w:val="28"/>
                <w:szCs w:val="26"/>
              </w:rPr>
              <w:t>Технико-экономическое обоснование.</w:t>
            </w:r>
          </w:p>
        </w:tc>
      </w:tr>
      <w:tr w:rsidR="003513CC" w:rsidRPr="005F05C8" w14:paraId="669024F2" w14:textId="77777777" w:rsidTr="003513CC">
        <w:tc>
          <w:tcPr>
            <w:tcW w:w="9246" w:type="dxa"/>
          </w:tcPr>
          <w:p w14:paraId="7EDC5AB1" w14:textId="119DA41A" w:rsidR="003513CC" w:rsidRPr="00FB3CB8" w:rsidRDefault="003513CC" w:rsidP="003513CC">
            <w:pPr>
              <w:jc w:val="both"/>
              <w:rPr>
                <w:sz w:val="28"/>
                <w:szCs w:val="26"/>
              </w:rPr>
            </w:pPr>
            <w:r w:rsidRPr="00FB3CB8">
              <w:rPr>
                <w:sz w:val="28"/>
                <w:szCs w:val="26"/>
              </w:rPr>
              <w:t>Заключение.</w:t>
            </w:r>
          </w:p>
        </w:tc>
      </w:tr>
      <w:tr w:rsidR="003513CC" w:rsidRPr="005F05C8" w14:paraId="3E44ED4A" w14:textId="77777777" w:rsidTr="003513CC">
        <w:tc>
          <w:tcPr>
            <w:tcW w:w="9246" w:type="dxa"/>
          </w:tcPr>
          <w:p w14:paraId="6509A67D" w14:textId="169B9156" w:rsidR="003513CC" w:rsidRPr="003513CC" w:rsidRDefault="003513CC" w:rsidP="003513CC">
            <w:pPr>
              <w:jc w:val="both"/>
              <w:rPr>
                <w:sz w:val="28"/>
                <w:szCs w:val="26"/>
                <w:lang w:val="en-US"/>
              </w:rPr>
            </w:pPr>
            <w:r w:rsidRPr="00FB3CB8">
              <w:rPr>
                <w:sz w:val="28"/>
                <w:szCs w:val="26"/>
              </w:rPr>
              <w:t>Приложения.</w:t>
            </w:r>
          </w:p>
        </w:tc>
      </w:tr>
    </w:tbl>
    <w:p w14:paraId="75500E97" w14:textId="77777777" w:rsidR="009D7E1C" w:rsidRPr="008A098A" w:rsidRDefault="00AE2C8B" w:rsidP="008778D7">
      <w:pPr>
        <w:spacing w:after="120"/>
        <w:jc w:val="both"/>
        <w:rPr>
          <w:sz w:val="28"/>
          <w:szCs w:val="26"/>
        </w:rPr>
      </w:pPr>
      <w:r>
        <w:rPr>
          <w:sz w:val="28"/>
          <w:szCs w:val="26"/>
        </w:rPr>
        <w:lastRenderedPageBreak/>
        <w:t xml:space="preserve">Перечень </w:t>
      </w:r>
      <w:r w:rsidR="00737EDE">
        <w:rPr>
          <w:sz w:val="28"/>
          <w:szCs w:val="26"/>
        </w:rPr>
        <w:t>графического материала (с точным указанием обязательных чертежей и графиков)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37EDE" w:rsidRPr="005F05C8" w14:paraId="66C1A718" w14:textId="77777777" w:rsidTr="006C3D28">
        <w:tc>
          <w:tcPr>
            <w:tcW w:w="9356" w:type="dxa"/>
          </w:tcPr>
          <w:p w14:paraId="1B4CA77A" w14:textId="599151B1" w:rsidR="00737EDE" w:rsidRPr="00FA53DB" w:rsidRDefault="00737EDE" w:rsidP="00485D21">
            <w:pPr>
              <w:jc w:val="both"/>
              <w:rPr>
                <w:sz w:val="28"/>
                <w:szCs w:val="26"/>
                <w:highlight w:val="yellow"/>
              </w:rPr>
            </w:pPr>
          </w:p>
        </w:tc>
      </w:tr>
      <w:tr w:rsidR="00737EDE" w:rsidRPr="005F05C8" w14:paraId="2352C69C" w14:textId="77777777" w:rsidTr="006C3D28">
        <w:tc>
          <w:tcPr>
            <w:tcW w:w="9356" w:type="dxa"/>
          </w:tcPr>
          <w:p w14:paraId="2E343144" w14:textId="22380129" w:rsidR="00737EDE" w:rsidRPr="00FA53DB" w:rsidRDefault="00737EDE" w:rsidP="00485D21">
            <w:pPr>
              <w:jc w:val="both"/>
              <w:rPr>
                <w:sz w:val="28"/>
                <w:szCs w:val="26"/>
                <w:highlight w:val="yellow"/>
              </w:rPr>
            </w:pPr>
          </w:p>
        </w:tc>
      </w:tr>
      <w:tr w:rsidR="00737EDE" w:rsidRPr="005F05C8" w14:paraId="688CECB8" w14:textId="77777777" w:rsidTr="006C3D28">
        <w:tc>
          <w:tcPr>
            <w:tcW w:w="9356" w:type="dxa"/>
          </w:tcPr>
          <w:p w14:paraId="399A1E65" w14:textId="58C9DD33" w:rsidR="00737EDE" w:rsidRPr="00FA53DB" w:rsidRDefault="00737EDE" w:rsidP="00485D21">
            <w:pPr>
              <w:jc w:val="both"/>
              <w:rPr>
                <w:sz w:val="28"/>
                <w:szCs w:val="26"/>
                <w:highlight w:val="yellow"/>
              </w:rPr>
            </w:pPr>
          </w:p>
        </w:tc>
      </w:tr>
      <w:tr w:rsidR="00737EDE" w:rsidRPr="005F05C8" w14:paraId="309112C9" w14:textId="77777777" w:rsidTr="006C3D28">
        <w:tc>
          <w:tcPr>
            <w:tcW w:w="9356" w:type="dxa"/>
          </w:tcPr>
          <w:p w14:paraId="01623B7E" w14:textId="25D0DD63" w:rsidR="00737EDE" w:rsidRPr="00FA53DB" w:rsidRDefault="00737EDE" w:rsidP="00485D21">
            <w:pPr>
              <w:jc w:val="both"/>
              <w:rPr>
                <w:sz w:val="28"/>
                <w:szCs w:val="26"/>
                <w:highlight w:val="yellow"/>
              </w:rPr>
            </w:pPr>
          </w:p>
        </w:tc>
      </w:tr>
      <w:tr w:rsidR="00737EDE" w:rsidRPr="005F05C8" w14:paraId="04F06D6B" w14:textId="77777777" w:rsidTr="006C3D28">
        <w:tc>
          <w:tcPr>
            <w:tcW w:w="9356" w:type="dxa"/>
          </w:tcPr>
          <w:p w14:paraId="488A83D5" w14:textId="09F56282" w:rsidR="00737EDE" w:rsidRPr="00FA53DB" w:rsidRDefault="00737EDE">
            <w:pPr>
              <w:jc w:val="both"/>
              <w:rPr>
                <w:highlight w:val="yellow"/>
              </w:rPr>
            </w:pPr>
          </w:p>
        </w:tc>
      </w:tr>
      <w:tr w:rsidR="00737EDE" w:rsidRPr="005F05C8" w14:paraId="6C8BAAAF" w14:textId="77777777" w:rsidTr="006C3D28">
        <w:tc>
          <w:tcPr>
            <w:tcW w:w="9356" w:type="dxa"/>
          </w:tcPr>
          <w:p w14:paraId="16A25460" w14:textId="1BEC7509" w:rsidR="00737EDE" w:rsidRPr="00FA53DB" w:rsidRDefault="00737EDE">
            <w:pPr>
              <w:jc w:val="both"/>
              <w:rPr>
                <w:sz w:val="28"/>
                <w:szCs w:val="26"/>
                <w:highlight w:val="yellow"/>
              </w:rPr>
            </w:pPr>
          </w:p>
        </w:tc>
      </w:tr>
    </w:tbl>
    <w:p w14:paraId="451FE42D" w14:textId="77777777" w:rsidR="009D7E1C" w:rsidRPr="008A098A" w:rsidRDefault="00585E4A" w:rsidP="008778D7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Консультанты по дипломно</w:t>
      </w:r>
      <w:r w:rsidR="009B1778">
        <w:rPr>
          <w:sz w:val="28"/>
          <w:szCs w:val="26"/>
        </w:rPr>
        <w:t>й</w:t>
      </w:r>
      <w:r>
        <w:rPr>
          <w:sz w:val="28"/>
          <w:szCs w:val="26"/>
        </w:rPr>
        <w:t xml:space="preserve"> </w:t>
      </w:r>
      <w:r w:rsidR="009B1778">
        <w:rPr>
          <w:sz w:val="28"/>
          <w:szCs w:val="26"/>
        </w:rPr>
        <w:t>работе</w:t>
      </w:r>
      <w:r>
        <w:rPr>
          <w:sz w:val="28"/>
          <w:szCs w:val="26"/>
        </w:rPr>
        <w:t xml:space="preserve"> (с указанием разделов, по которым они консультируют)</w:t>
      </w:r>
    </w:p>
    <w:tbl>
      <w:tblPr>
        <w:tblStyle w:val="a3"/>
        <w:tblW w:w="0" w:type="auto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1B36E6" w:rsidRPr="005F05C8" w14:paraId="44A7DB90" w14:textId="77777777" w:rsidTr="006C3D28">
        <w:tc>
          <w:tcPr>
            <w:tcW w:w="9356" w:type="dxa"/>
          </w:tcPr>
          <w:p w14:paraId="73815BB3" w14:textId="465D4CD8" w:rsidR="001B36E6" w:rsidRPr="00104E98" w:rsidRDefault="00FB3CB8" w:rsidP="001B36E6">
            <w:pPr>
              <w:jc w:val="both"/>
              <w:rPr>
                <w:sz w:val="28"/>
                <w:szCs w:val="26"/>
              </w:rPr>
            </w:pPr>
            <w:r w:rsidRPr="00104E98">
              <w:rPr>
                <w:sz w:val="28"/>
                <w:szCs w:val="26"/>
              </w:rPr>
              <w:t xml:space="preserve">А.Г. </w:t>
            </w:r>
            <w:proofErr w:type="spellStart"/>
            <w:r w:rsidRPr="00104E98">
              <w:rPr>
                <w:sz w:val="28"/>
                <w:szCs w:val="26"/>
              </w:rPr>
              <w:t>Мазайский</w:t>
            </w:r>
            <w:proofErr w:type="spellEnd"/>
            <w:r w:rsidRPr="00104E98">
              <w:rPr>
                <w:sz w:val="28"/>
                <w:szCs w:val="26"/>
              </w:rPr>
              <w:t xml:space="preserve"> </w:t>
            </w:r>
            <w:r w:rsidR="001B36E6" w:rsidRPr="00104E98">
              <w:rPr>
                <w:sz w:val="28"/>
                <w:szCs w:val="26"/>
              </w:rPr>
              <w:t xml:space="preserve">– </w:t>
            </w:r>
            <w:r w:rsidR="00424474" w:rsidRPr="00104E98">
              <w:rPr>
                <w:sz w:val="28"/>
                <w:szCs w:val="26"/>
              </w:rPr>
              <w:t>р</w:t>
            </w:r>
            <w:r w:rsidR="001B36E6" w:rsidRPr="00104E98">
              <w:rPr>
                <w:sz w:val="28"/>
                <w:szCs w:val="26"/>
              </w:rPr>
              <w:t xml:space="preserve">аздел </w:t>
            </w:r>
            <w:r w:rsidRPr="00104E98">
              <w:rPr>
                <w:sz w:val="28"/>
                <w:szCs w:val="26"/>
              </w:rPr>
              <w:t>5</w:t>
            </w:r>
            <w:r w:rsidR="001B36E6" w:rsidRPr="00104E98">
              <w:rPr>
                <w:sz w:val="28"/>
                <w:szCs w:val="26"/>
              </w:rPr>
              <w:t xml:space="preserve"> </w:t>
            </w:r>
            <w:r w:rsidR="009B1778" w:rsidRPr="00104E98">
              <w:rPr>
                <w:sz w:val="28"/>
                <w:szCs w:val="26"/>
              </w:rPr>
              <w:t>«</w:t>
            </w:r>
            <w:r w:rsidR="001B36E6" w:rsidRPr="00104E98">
              <w:rPr>
                <w:sz w:val="28"/>
                <w:szCs w:val="26"/>
              </w:rPr>
              <w:t>Технико-экономическое обоснование</w:t>
            </w:r>
            <w:r w:rsidR="009B1778" w:rsidRPr="00104E98">
              <w:rPr>
                <w:sz w:val="28"/>
                <w:szCs w:val="26"/>
              </w:rPr>
              <w:t>»</w:t>
            </w:r>
            <w:r w:rsidR="001B36E6" w:rsidRPr="00104E98">
              <w:rPr>
                <w:sz w:val="28"/>
                <w:szCs w:val="26"/>
              </w:rPr>
              <w:t xml:space="preserve">. </w:t>
            </w:r>
          </w:p>
        </w:tc>
      </w:tr>
      <w:tr w:rsidR="001B36E6" w:rsidRPr="005F05C8" w14:paraId="4A3AABAC" w14:textId="77777777" w:rsidTr="006C3D28">
        <w:tc>
          <w:tcPr>
            <w:tcW w:w="9356" w:type="dxa"/>
          </w:tcPr>
          <w:p w14:paraId="769EEEC3" w14:textId="7AF13B32" w:rsidR="001B36E6" w:rsidRPr="00104E98" w:rsidRDefault="0031632D" w:rsidP="00DC5CCA">
            <w:pPr>
              <w:jc w:val="both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М</w:t>
            </w:r>
            <w:r w:rsidR="00104E98" w:rsidRPr="00104E98">
              <w:rPr>
                <w:sz w:val="28"/>
                <w:szCs w:val="26"/>
              </w:rPr>
              <w:t>.</w:t>
            </w:r>
            <w:r>
              <w:rPr>
                <w:sz w:val="28"/>
                <w:szCs w:val="26"/>
              </w:rPr>
              <w:t>В</w:t>
            </w:r>
            <w:r w:rsidR="00104E98" w:rsidRPr="00104E98">
              <w:rPr>
                <w:sz w:val="28"/>
                <w:szCs w:val="26"/>
              </w:rPr>
              <w:t>. Ко</w:t>
            </w:r>
            <w:r>
              <w:rPr>
                <w:sz w:val="28"/>
                <w:szCs w:val="26"/>
              </w:rPr>
              <w:t>зак</w:t>
            </w:r>
            <w:r w:rsidR="001B36E6" w:rsidRPr="00104E98">
              <w:rPr>
                <w:sz w:val="28"/>
                <w:szCs w:val="26"/>
              </w:rPr>
              <w:t xml:space="preserve"> – </w:t>
            </w:r>
            <w:r w:rsidR="00424474" w:rsidRPr="00104E98">
              <w:rPr>
                <w:sz w:val="28"/>
                <w:szCs w:val="26"/>
              </w:rPr>
              <w:t>р</w:t>
            </w:r>
            <w:r w:rsidR="001B36E6" w:rsidRPr="00104E98">
              <w:rPr>
                <w:sz w:val="28"/>
                <w:szCs w:val="26"/>
              </w:rPr>
              <w:t>аздел</w:t>
            </w:r>
            <w:r w:rsidR="00DC5CCA" w:rsidRPr="00104E98">
              <w:rPr>
                <w:sz w:val="28"/>
                <w:szCs w:val="26"/>
              </w:rPr>
              <w:t>ы</w:t>
            </w:r>
            <w:r w:rsidR="001B36E6" w:rsidRPr="00104E98">
              <w:rPr>
                <w:sz w:val="28"/>
                <w:szCs w:val="26"/>
              </w:rPr>
              <w:t xml:space="preserve"> </w:t>
            </w:r>
            <w:r w:rsidR="00DC5CCA" w:rsidRPr="00104E98">
              <w:rPr>
                <w:sz w:val="28"/>
                <w:szCs w:val="26"/>
              </w:rPr>
              <w:t xml:space="preserve">1, </w:t>
            </w:r>
            <w:r w:rsidR="001B36E6" w:rsidRPr="00104E98">
              <w:rPr>
                <w:sz w:val="28"/>
                <w:szCs w:val="26"/>
              </w:rPr>
              <w:t>2</w:t>
            </w:r>
            <w:r w:rsidR="00DC5CCA" w:rsidRPr="00104E98">
              <w:rPr>
                <w:sz w:val="28"/>
                <w:szCs w:val="26"/>
              </w:rPr>
              <w:t>, 3.</w:t>
            </w:r>
            <w:r w:rsidR="001B36E6" w:rsidRPr="00104E98">
              <w:rPr>
                <w:sz w:val="28"/>
                <w:szCs w:val="26"/>
              </w:rPr>
              <w:t xml:space="preserve"> </w:t>
            </w:r>
          </w:p>
        </w:tc>
      </w:tr>
      <w:tr w:rsidR="001B36E6" w:rsidRPr="005F05C8" w14:paraId="5EFD3E2C" w14:textId="77777777" w:rsidTr="006C3D28">
        <w:tc>
          <w:tcPr>
            <w:tcW w:w="9356" w:type="dxa"/>
          </w:tcPr>
          <w:p w14:paraId="47D8B0A3" w14:textId="49581B38" w:rsidR="001B36E6" w:rsidRPr="00FA53DB" w:rsidRDefault="00C22ED4">
            <w:pPr>
              <w:jc w:val="both"/>
              <w:rPr>
                <w:sz w:val="28"/>
                <w:szCs w:val="26"/>
                <w:highlight w:val="yellow"/>
              </w:rPr>
            </w:pPr>
            <w:r w:rsidRPr="00C22ED4">
              <w:rPr>
                <w:sz w:val="28"/>
                <w:szCs w:val="26"/>
              </w:rPr>
              <w:t xml:space="preserve">Е.А. </w:t>
            </w:r>
            <w:proofErr w:type="spellStart"/>
            <w:r w:rsidRPr="00C22ED4">
              <w:rPr>
                <w:sz w:val="28"/>
                <w:szCs w:val="26"/>
              </w:rPr>
              <w:t>Масейчик</w:t>
            </w:r>
            <w:proofErr w:type="spellEnd"/>
            <w:r w:rsidR="00DD7ADF" w:rsidRPr="00C22ED4">
              <w:rPr>
                <w:sz w:val="28"/>
                <w:szCs w:val="26"/>
              </w:rPr>
              <w:t xml:space="preserve"> </w:t>
            </w:r>
            <w:r w:rsidR="00A643EE" w:rsidRPr="00C22ED4">
              <w:rPr>
                <w:sz w:val="28"/>
                <w:szCs w:val="26"/>
              </w:rPr>
              <w:t xml:space="preserve">– </w:t>
            </w:r>
            <w:r w:rsidR="00E44605" w:rsidRPr="00C22ED4">
              <w:rPr>
                <w:sz w:val="28"/>
                <w:szCs w:val="26"/>
              </w:rPr>
              <w:t>нормоконтроль</w:t>
            </w:r>
            <w:r w:rsidR="005D2731" w:rsidRPr="00C22ED4">
              <w:rPr>
                <w:sz w:val="28"/>
                <w:szCs w:val="26"/>
              </w:rPr>
              <w:t>.</w:t>
            </w:r>
          </w:p>
        </w:tc>
      </w:tr>
    </w:tbl>
    <w:p w14:paraId="3446F979" w14:textId="77777777" w:rsidR="009D7E1C" w:rsidRDefault="00DD7ADF" w:rsidP="004E075F">
      <w:pPr>
        <w:spacing w:before="120" w:after="120"/>
        <w:jc w:val="both"/>
        <w:rPr>
          <w:sz w:val="28"/>
          <w:szCs w:val="26"/>
        </w:rPr>
      </w:pPr>
      <w:r>
        <w:rPr>
          <w:sz w:val="28"/>
          <w:szCs w:val="26"/>
        </w:rPr>
        <w:t>Примерный календарный график выполнения дипломно</w:t>
      </w:r>
      <w:r w:rsidR="009B1778">
        <w:rPr>
          <w:sz w:val="28"/>
          <w:szCs w:val="26"/>
        </w:rPr>
        <w:t>й</w:t>
      </w:r>
      <w:r>
        <w:rPr>
          <w:sz w:val="28"/>
          <w:szCs w:val="26"/>
        </w:rPr>
        <w:t xml:space="preserve"> </w:t>
      </w:r>
      <w:r w:rsidR="009B1778">
        <w:rPr>
          <w:sz w:val="28"/>
          <w:szCs w:val="26"/>
        </w:rPr>
        <w:t>работы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  <w:gridCol w:w="1588"/>
        <w:gridCol w:w="1814"/>
      </w:tblGrid>
      <w:tr w:rsidR="008217DD" w:rsidRPr="00D7668E" w14:paraId="19AD0915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  <w:vAlign w:val="center"/>
          </w:tcPr>
          <w:p w14:paraId="21DD687B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Наименование этапов дипломно</w:t>
            </w:r>
            <w:r w:rsidR="009B1778">
              <w:rPr>
                <w:sz w:val="26"/>
                <w:szCs w:val="26"/>
              </w:rPr>
              <w:t>й</w:t>
            </w:r>
            <w:r w:rsidRPr="00D7668E">
              <w:rPr>
                <w:sz w:val="26"/>
                <w:szCs w:val="26"/>
              </w:rPr>
              <w:t xml:space="preserve"> </w:t>
            </w:r>
            <w:r w:rsidR="009B1778">
              <w:rPr>
                <w:sz w:val="26"/>
                <w:szCs w:val="26"/>
              </w:rPr>
              <w:t>работы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  <w:vAlign w:val="center"/>
          </w:tcPr>
          <w:p w14:paraId="45FE0223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 xml:space="preserve">Срок </w:t>
            </w:r>
            <w:r w:rsidR="00982636" w:rsidRPr="00982636">
              <w:rPr>
                <w:sz w:val="26"/>
                <w:szCs w:val="26"/>
              </w:rPr>
              <w:br/>
            </w:r>
            <w:r w:rsidRPr="00D7668E">
              <w:rPr>
                <w:sz w:val="26"/>
                <w:szCs w:val="26"/>
              </w:rPr>
              <w:t>выполнения</w:t>
            </w: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4CF2F" w14:textId="77777777" w:rsidR="008217DD" w:rsidRPr="00D7668E" w:rsidRDefault="008217DD">
            <w:pPr>
              <w:jc w:val="center"/>
              <w:rPr>
                <w:sz w:val="26"/>
                <w:szCs w:val="26"/>
              </w:rPr>
            </w:pPr>
            <w:r w:rsidRPr="00D7668E">
              <w:rPr>
                <w:sz w:val="26"/>
                <w:szCs w:val="26"/>
              </w:rPr>
              <w:t>Примечание</w:t>
            </w:r>
          </w:p>
        </w:tc>
      </w:tr>
      <w:tr w:rsidR="008217DD" w:rsidRPr="00D7668E" w14:paraId="6C1F3129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1E42174A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 xml:space="preserve">1-я </w:t>
            </w:r>
            <w:proofErr w:type="spellStart"/>
            <w:r w:rsidRPr="00D7668E">
              <w:rPr>
                <w:szCs w:val="26"/>
              </w:rPr>
              <w:t>опроцентовка</w:t>
            </w:r>
            <w:proofErr w:type="spellEnd"/>
            <w:r w:rsidRPr="00D7668E">
              <w:rPr>
                <w:szCs w:val="26"/>
              </w:rPr>
              <w:t xml:space="preserve"> (разделы 1, 7)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32157B06" w14:textId="30A0CCB4" w:rsidR="008217DD" w:rsidRPr="00DC5CCA" w:rsidRDefault="008217DD">
            <w:pPr>
              <w:rPr>
                <w:szCs w:val="26"/>
                <w:highlight w:val="yellow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7D1D67AC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30 %</w:t>
            </w:r>
          </w:p>
        </w:tc>
      </w:tr>
      <w:tr w:rsidR="008217DD" w:rsidRPr="00D7668E" w14:paraId="5CDAB0E0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03ADDF85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 xml:space="preserve">2-я </w:t>
            </w:r>
            <w:proofErr w:type="spellStart"/>
            <w:r w:rsidRPr="00D7668E">
              <w:rPr>
                <w:szCs w:val="26"/>
              </w:rPr>
              <w:t>опроцентовка</w:t>
            </w:r>
            <w:proofErr w:type="spellEnd"/>
            <w:r w:rsidRPr="00D7668E">
              <w:rPr>
                <w:szCs w:val="26"/>
              </w:rPr>
              <w:t xml:space="preserve"> (разделы 2, 3, 4, 5, 6)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6E97627D" w14:textId="40FFCE79" w:rsidR="008217DD" w:rsidRPr="00DC5CCA" w:rsidRDefault="008217DD">
            <w:pPr>
              <w:rPr>
                <w:szCs w:val="26"/>
                <w:highlight w:val="yellow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40AA35B1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60 %</w:t>
            </w:r>
          </w:p>
        </w:tc>
      </w:tr>
      <w:tr w:rsidR="008217DD" w:rsidRPr="00D7668E" w14:paraId="707475AF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4CC05897" w14:textId="77777777" w:rsidR="008217DD" w:rsidRPr="00D7668E" w:rsidRDefault="008217DD" w:rsidP="008778D7">
            <w:pPr>
              <w:rPr>
                <w:szCs w:val="26"/>
              </w:rPr>
            </w:pPr>
            <w:r w:rsidRPr="00D7668E">
              <w:rPr>
                <w:szCs w:val="26"/>
              </w:rPr>
              <w:t xml:space="preserve">3-я </w:t>
            </w:r>
            <w:proofErr w:type="spellStart"/>
            <w:r w:rsidRPr="00D7668E">
              <w:rPr>
                <w:szCs w:val="26"/>
              </w:rPr>
              <w:t>опроцентовка</w:t>
            </w:r>
            <w:proofErr w:type="spellEnd"/>
            <w:r w:rsidRPr="00D7668E">
              <w:rPr>
                <w:szCs w:val="26"/>
              </w:rPr>
              <w:t xml:space="preserve"> (разделы </w:t>
            </w:r>
            <w:r w:rsidR="008778D7">
              <w:rPr>
                <w:szCs w:val="26"/>
              </w:rPr>
              <w:t>«В</w:t>
            </w:r>
            <w:r w:rsidRPr="00D7668E">
              <w:rPr>
                <w:szCs w:val="26"/>
              </w:rPr>
              <w:t>ведение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 xml:space="preserve">, </w:t>
            </w:r>
            <w:r w:rsidR="008778D7">
              <w:rPr>
                <w:szCs w:val="26"/>
              </w:rPr>
              <w:t>«З</w:t>
            </w:r>
            <w:r w:rsidRPr="00D7668E">
              <w:rPr>
                <w:szCs w:val="26"/>
              </w:rPr>
              <w:t>аключение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 xml:space="preserve">, </w:t>
            </w:r>
            <w:r w:rsidR="008778D7">
              <w:rPr>
                <w:szCs w:val="26"/>
              </w:rPr>
              <w:t>«С</w:t>
            </w:r>
            <w:r w:rsidRPr="00D7668E">
              <w:rPr>
                <w:szCs w:val="26"/>
              </w:rPr>
              <w:t>писок использованных источников</w:t>
            </w:r>
            <w:r w:rsidR="008778D7">
              <w:rPr>
                <w:szCs w:val="26"/>
              </w:rPr>
              <w:t>»</w:t>
            </w:r>
            <w:r w:rsidRPr="00D7668E">
              <w:rPr>
                <w:szCs w:val="26"/>
              </w:rPr>
              <w:t>, приложения, графический материал)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299C4BE3" w14:textId="38CD8F50" w:rsidR="008217DD" w:rsidRPr="00DC5CCA" w:rsidRDefault="008217DD">
            <w:pPr>
              <w:rPr>
                <w:szCs w:val="26"/>
                <w:highlight w:val="yellow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6C180493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90 %</w:t>
            </w:r>
          </w:p>
        </w:tc>
      </w:tr>
      <w:tr w:rsidR="008217DD" w:rsidRPr="00D7668E" w14:paraId="78AC88FA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3ED3A533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Консультации по оформлению графического материала и пояснительной записки, нормоконтроль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58755B49" w14:textId="6A4A207F" w:rsidR="008217DD" w:rsidRPr="00DC5CCA" w:rsidRDefault="008217DD">
            <w:pPr>
              <w:rPr>
                <w:szCs w:val="26"/>
                <w:highlight w:val="yellow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293BDD7B" w14:textId="77777777" w:rsidR="008217DD" w:rsidRPr="00D7668E" w:rsidRDefault="008217DD" w:rsidP="008778D7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Еженедельно согласно </w:t>
            </w:r>
            <w:r w:rsidR="008778D7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3E4A8CB9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0E0FE219" w14:textId="0B0A8E1D" w:rsidR="008217DD" w:rsidRPr="00D7668E" w:rsidRDefault="008217DD" w:rsidP="00D42F35">
            <w:pPr>
              <w:rPr>
                <w:szCs w:val="26"/>
              </w:rPr>
            </w:pPr>
            <w:r w:rsidRPr="00D7668E">
              <w:rPr>
                <w:szCs w:val="26"/>
              </w:rPr>
              <w:t>Итоговая проверка готовности дипломно</w:t>
            </w:r>
            <w:r w:rsidR="009B1778">
              <w:rPr>
                <w:szCs w:val="26"/>
              </w:rPr>
              <w:t>й</w:t>
            </w:r>
            <w:r w:rsidRPr="00D7668E">
              <w:rPr>
                <w:szCs w:val="26"/>
              </w:rPr>
              <w:t xml:space="preserve"> </w:t>
            </w:r>
            <w:r w:rsidR="009B1778">
              <w:rPr>
                <w:szCs w:val="26"/>
              </w:rPr>
              <w:t>работы</w:t>
            </w:r>
            <w:r w:rsidRPr="00D7668E">
              <w:rPr>
                <w:szCs w:val="26"/>
              </w:rPr>
              <w:t xml:space="preserve"> на заседании рабочей комиссии кафедры </w:t>
            </w:r>
            <w:r w:rsidR="00FB3CB8">
              <w:rPr>
                <w:szCs w:val="26"/>
              </w:rPr>
              <w:t xml:space="preserve">ИКТ </w:t>
            </w:r>
            <w:r w:rsidRPr="00D7668E">
              <w:rPr>
                <w:szCs w:val="26"/>
              </w:rPr>
              <w:t>и допуск к защите в ГЭК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44B30C1A" w14:textId="3950C2B3" w:rsidR="008217DD" w:rsidRPr="00D7668E" w:rsidRDefault="008217DD">
            <w:pPr>
              <w:rPr>
                <w:szCs w:val="26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23E41F08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100%</w:t>
            </w:r>
          </w:p>
          <w:p w14:paraId="01874ABB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 xml:space="preserve">Согласно 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графику</w:t>
            </w:r>
          </w:p>
        </w:tc>
      </w:tr>
      <w:tr w:rsidR="008217DD" w:rsidRPr="00D7668E" w14:paraId="273DA693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4D05762A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Рецензирование дипломно</w:t>
            </w:r>
            <w:r w:rsidR="009B1778">
              <w:rPr>
                <w:szCs w:val="26"/>
              </w:rPr>
              <w:t>й работы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55E1B11F" w14:textId="2EFAA310" w:rsidR="008217DD" w:rsidRPr="00D7668E" w:rsidRDefault="008217DD">
            <w:pPr>
              <w:rPr>
                <w:szCs w:val="26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4E54D35E" w14:textId="77777777" w:rsidR="008217DD" w:rsidRPr="00D7668E" w:rsidRDefault="008217DD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 рас</w:t>
            </w:r>
            <w:r>
              <w:rPr>
                <w:szCs w:val="26"/>
              </w:rPr>
              <w:softHyphen/>
            </w:r>
            <w:r w:rsidRPr="00D7668E">
              <w:rPr>
                <w:szCs w:val="26"/>
              </w:rPr>
              <w:t>поряжению</w:t>
            </w:r>
          </w:p>
        </w:tc>
      </w:tr>
      <w:tr w:rsidR="008217DD" w:rsidRPr="00D7668E" w14:paraId="1FC15E11" w14:textId="77777777" w:rsidTr="006C3D28">
        <w:tc>
          <w:tcPr>
            <w:tcW w:w="5954" w:type="dxa"/>
            <w:tcBorders>
              <w:left w:val="single" w:sz="4" w:space="0" w:color="auto"/>
              <w:right w:val="nil"/>
            </w:tcBorders>
          </w:tcPr>
          <w:p w14:paraId="032C1EB0" w14:textId="77777777" w:rsidR="008217DD" w:rsidRPr="00D7668E" w:rsidRDefault="008217DD">
            <w:pPr>
              <w:rPr>
                <w:szCs w:val="26"/>
              </w:rPr>
            </w:pPr>
            <w:r w:rsidRPr="00D7668E">
              <w:rPr>
                <w:szCs w:val="26"/>
              </w:rPr>
              <w:t>Защита дипломно</w:t>
            </w:r>
            <w:r w:rsidR="009B1778">
              <w:rPr>
                <w:szCs w:val="26"/>
              </w:rPr>
              <w:t>й работы</w:t>
            </w:r>
          </w:p>
        </w:tc>
        <w:tc>
          <w:tcPr>
            <w:tcW w:w="1588" w:type="dxa"/>
            <w:tcBorders>
              <w:left w:val="single" w:sz="4" w:space="0" w:color="auto"/>
              <w:right w:val="nil"/>
            </w:tcBorders>
          </w:tcPr>
          <w:p w14:paraId="34DF00B8" w14:textId="604E5CF3" w:rsidR="008217DD" w:rsidRPr="00D7668E" w:rsidRDefault="008217DD">
            <w:pPr>
              <w:rPr>
                <w:szCs w:val="26"/>
              </w:rPr>
            </w:pPr>
          </w:p>
        </w:tc>
        <w:tc>
          <w:tcPr>
            <w:tcW w:w="1814" w:type="dxa"/>
            <w:tcBorders>
              <w:left w:val="single" w:sz="4" w:space="0" w:color="auto"/>
              <w:right w:val="single" w:sz="4" w:space="0" w:color="auto"/>
            </w:tcBorders>
          </w:tcPr>
          <w:p w14:paraId="6A2B7200" w14:textId="77777777" w:rsidR="008217DD" w:rsidRPr="00D7668E" w:rsidRDefault="008217DD" w:rsidP="00982636">
            <w:pPr>
              <w:jc w:val="center"/>
              <w:rPr>
                <w:szCs w:val="26"/>
              </w:rPr>
            </w:pPr>
            <w:r w:rsidRPr="00D7668E">
              <w:rPr>
                <w:szCs w:val="26"/>
              </w:rPr>
              <w:t>Согласно</w:t>
            </w:r>
            <w:r w:rsidR="00982636" w:rsidRPr="00982636">
              <w:rPr>
                <w:szCs w:val="26"/>
              </w:rPr>
              <w:br/>
            </w:r>
            <w:r w:rsidRPr="00D7668E">
              <w:rPr>
                <w:szCs w:val="26"/>
              </w:rPr>
              <w:t>приказу</w:t>
            </w:r>
          </w:p>
        </w:tc>
      </w:tr>
    </w:tbl>
    <w:p w14:paraId="58427383" w14:textId="77777777" w:rsidR="00585E4A" w:rsidRDefault="00585E4A" w:rsidP="008A098A">
      <w:pPr>
        <w:rPr>
          <w:sz w:val="28"/>
          <w:szCs w:val="26"/>
        </w:rPr>
      </w:pPr>
    </w:p>
    <w:p w14:paraId="0856516B" w14:textId="7DB8A439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 xml:space="preserve">Дата выдачи </w:t>
      </w:r>
      <w:proofErr w:type="gramStart"/>
      <w:r>
        <w:rPr>
          <w:sz w:val="28"/>
          <w:szCs w:val="26"/>
        </w:rPr>
        <w:t xml:space="preserve">задания </w:t>
      </w:r>
      <w:r w:rsidR="00385E85">
        <w:rPr>
          <w:sz w:val="28"/>
          <w:szCs w:val="26"/>
        </w:rPr>
        <w:t xml:space="preserve"> </w:t>
      </w:r>
      <w:r>
        <w:rPr>
          <w:sz w:val="28"/>
          <w:szCs w:val="26"/>
        </w:rPr>
        <w:t>«</w:t>
      </w:r>
      <w:proofErr w:type="gramEnd"/>
      <w:r>
        <w:rPr>
          <w:sz w:val="28"/>
          <w:szCs w:val="26"/>
        </w:rPr>
        <w:t>____» ____________ 202</w:t>
      </w:r>
      <w:r w:rsidR="00FB3CB8" w:rsidRPr="0031632D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727E2DC4" w14:textId="6CDB1872" w:rsidR="00D51995" w:rsidRDefault="00D51995" w:rsidP="008A098A">
      <w:pPr>
        <w:rPr>
          <w:sz w:val="28"/>
          <w:szCs w:val="26"/>
        </w:rPr>
      </w:pPr>
      <w:r>
        <w:rPr>
          <w:sz w:val="28"/>
          <w:szCs w:val="26"/>
        </w:rPr>
        <w:t>Срок сдачи законченного дипломно</w:t>
      </w:r>
      <w:r w:rsidR="009B1778">
        <w:rPr>
          <w:sz w:val="28"/>
          <w:szCs w:val="26"/>
        </w:rPr>
        <w:t>й</w:t>
      </w:r>
      <w:r>
        <w:rPr>
          <w:sz w:val="28"/>
          <w:szCs w:val="26"/>
        </w:rPr>
        <w:t xml:space="preserve"> </w:t>
      </w:r>
      <w:r w:rsidR="009B1778">
        <w:rPr>
          <w:sz w:val="28"/>
          <w:szCs w:val="26"/>
        </w:rPr>
        <w:t>работы</w:t>
      </w:r>
      <w:r>
        <w:rPr>
          <w:sz w:val="28"/>
          <w:szCs w:val="26"/>
        </w:rPr>
        <w:t xml:space="preserve"> </w:t>
      </w:r>
      <w:proofErr w:type="gramStart"/>
      <w:r>
        <w:rPr>
          <w:sz w:val="28"/>
          <w:szCs w:val="26"/>
        </w:rPr>
        <w:t>«</w:t>
      </w:r>
      <w:r w:rsidRPr="00D51995">
        <w:rPr>
          <w:sz w:val="28"/>
          <w:szCs w:val="26"/>
          <w:u w:val="single"/>
        </w:rPr>
        <w:t xml:space="preserve">    </w:t>
      </w:r>
      <w:r>
        <w:rPr>
          <w:sz w:val="28"/>
          <w:szCs w:val="26"/>
        </w:rPr>
        <w:t>»</w:t>
      </w:r>
      <w:proofErr w:type="gramEnd"/>
      <w:r>
        <w:rPr>
          <w:sz w:val="28"/>
          <w:szCs w:val="26"/>
        </w:rPr>
        <w:t xml:space="preserve">  </w:t>
      </w:r>
      <w:r w:rsidRPr="00D51995">
        <w:rPr>
          <w:sz w:val="28"/>
          <w:szCs w:val="26"/>
          <w:u w:val="single"/>
        </w:rPr>
        <w:t xml:space="preserve">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 </w:t>
      </w:r>
      <w:r w:rsidR="00FA53DB">
        <w:rPr>
          <w:sz w:val="28"/>
          <w:szCs w:val="26"/>
          <w:u w:val="single"/>
        </w:rPr>
        <w:t xml:space="preserve">  </w:t>
      </w:r>
      <w:r w:rsidRPr="00D51995">
        <w:rPr>
          <w:sz w:val="28"/>
          <w:szCs w:val="26"/>
          <w:u w:val="single"/>
        </w:rPr>
        <w:t xml:space="preserve">  </w:t>
      </w:r>
      <w:r>
        <w:rPr>
          <w:sz w:val="28"/>
          <w:szCs w:val="26"/>
        </w:rPr>
        <w:t> 202</w:t>
      </w:r>
      <w:r w:rsidR="00FB3CB8" w:rsidRPr="00FB3CB8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p w14:paraId="6DAEA55F" w14:textId="77777777" w:rsidR="00D51995" w:rsidRDefault="00D51995" w:rsidP="008A098A">
      <w:pPr>
        <w:rPr>
          <w:sz w:val="28"/>
          <w:szCs w:val="26"/>
        </w:rPr>
      </w:pPr>
    </w:p>
    <w:tbl>
      <w:tblPr>
        <w:tblStyle w:val="a3"/>
        <w:tblW w:w="5000" w:type="pct"/>
        <w:tblInd w:w="-34" w:type="dxa"/>
        <w:tblLook w:val="04A0" w:firstRow="1" w:lastRow="0" w:firstColumn="1" w:lastColumn="0" w:noHBand="0" w:noVBand="1"/>
      </w:tblPr>
      <w:tblGrid>
        <w:gridCol w:w="3384"/>
        <w:gridCol w:w="1676"/>
        <w:gridCol w:w="223"/>
        <w:gridCol w:w="1957"/>
        <w:gridCol w:w="2114"/>
      </w:tblGrid>
      <w:tr w:rsidR="009B1778" w14:paraId="363008E9" w14:textId="77777777" w:rsidTr="005B06DB">
        <w:tc>
          <w:tcPr>
            <w:tcW w:w="1809" w:type="pct"/>
            <w:tcBorders>
              <w:top w:val="nil"/>
              <w:left w:val="nil"/>
              <w:bottom w:val="nil"/>
              <w:right w:val="nil"/>
            </w:tcBorders>
          </w:tcPr>
          <w:p w14:paraId="600B2060" w14:textId="77777777" w:rsidR="009B1778" w:rsidRDefault="009B1778" w:rsidP="009B1778">
            <w:pPr>
              <w:ind w:firstLine="41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Руководитель дипломной</w:t>
            </w:r>
          </w:p>
        </w:tc>
        <w:tc>
          <w:tcPr>
            <w:tcW w:w="896" w:type="pct"/>
            <w:tcBorders>
              <w:top w:val="nil"/>
              <w:left w:val="nil"/>
              <w:bottom w:val="nil"/>
              <w:right w:val="nil"/>
            </w:tcBorders>
          </w:tcPr>
          <w:p w14:paraId="25E5EE40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</w:tcPr>
          <w:p w14:paraId="00F1CBE5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</w:tcPr>
          <w:p w14:paraId="5727BDF9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130" w:type="pct"/>
            <w:tcBorders>
              <w:top w:val="nil"/>
              <w:left w:val="nil"/>
              <w:bottom w:val="nil"/>
              <w:right w:val="nil"/>
            </w:tcBorders>
          </w:tcPr>
          <w:p w14:paraId="2AAFD2A0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</w:tr>
      <w:tr w:rsidR="009B1778" w14:paraId="5A6AB9F7" w14:textId="77777777" w:rsidTr="005B06DB">
        <w:tc>
          <w:tcPr>
            <w:tcW w:w="1809" w:type="pct"/>
            <w:tcBorders>
              <w:top w:val="nil"/>
              <w:left w:val="nil"/>
              <w:bottom w:val="nil"/>
              <w:right w:val="nil"/>
            </w:tcBorders>
          </w:tcPr>
          <w:p w14:paraId="6BD2A2BE" w14:textId="77777777" w:rsidR="009B1778" w:rsidRDefault="009B1778" w:rsidP="009B1778">
            <w:pPr>
              <w:ind w:firstLine="41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работы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BA3389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</w:tcPr>
          <w:p w14:paraId="2457C073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7EBFA9" w14:textId="77777777" w:rsidR="009B1778" w:rsidRPr="00FA53DB" w:rsidRDefault="009B1778" w:rsidP="00AA00FE">
            <w:pPr>
              <w:jc w:val="center"/>
              <w:rPr>
                <w:sz w:val="28"/>
                <w:szCs w:val="26"/>
                <w:highlight w:val="yellow"/>
              </w:rPr>
            </w:pPr>
          </w:p>
        </w:tc>
        <w:tc>
          <w:tcPr>
            <w:tcW w:w="113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8BA5F6" w14:textId="21CFD536" w:rsidR="009B1778" w:rsidRDefault="0031632D" w:rsidP="00AA00FE">
            <w:pPr>
              <w:jc w:val="center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М</w:t>
            </w:r>
            <w:r w:rsidR="00FB3CB8">
              <w:rPr>
                <w:sz w:val="28"/>
                <w:szCs w:val="26"/>
              </w:rPr>
              <w:t>.</w:t>
            </w:r>
            <w:r>
              <w:rPr>
                <w:sz w:val="28"/>
                <w:szCs w:val="26"/>
              </w:rPr>
              <w:t>В</w:t>
            </w:r>
            <w:r w:rsidR="00FB3CB8">
              <w:rPr>
                <w:sz w:val="28"/>
                <w:szCs w:val="26"/>
              </w:rPr>
              <w:t>. Ко</w:t>
            </w:r>
            <w:r>
              <w:rPr>
                <w:sz w:val="28"/>
                <w:szCs w:val="26"/>
              </w:rPr>
              <w:t>зак</w:t>
            </w:r>
          </w:p>
        </w:tc>
      </w:tr>
      <w:tr w:rsidR="009B1778" w14:paraId="3AA76A07" w14:textId="77777777" w:rsidTr="005B06DB">
        <w:tc>
          <w:tcPr>
            <w:tcW w:w="1809" w:type="pct"/>
            <w:tcBorders>
              <w:top w:val="nil"/>
              <w:left w:val="nil"/>
              <w:bottom w:val="nil"/>
              <w:right w:val="nil"/>
            </w:tcBorders>
          </w:tcPr>
          <w:p w14:paraId="4B6D0C46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7CC793" w14:textId="77777777" w:rsidR="009B1778" w:rsidRPr="00A643EE" w:rsidRDefault="009B1778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(подпись)</w:t>
            </w:r>
          </w:p>
        </w:tc>
        <w:tc>
          <w:tcPr>
            <w:tcW w:w="119" w:type="pct"/>
            <w:tcBorders>
              <w:top w:val="nil"/>
              <w:left w:val="nil"/>
              <w:bottom w:val="nil"/>
              <w:right w:val="nil"/>
            </w:tcBorders>
          </w:tcPr>
          <w:p w14:paraId="1B012CB2" w14:textId="77777777" w:rsidR="009B1778" w:rsidRDefault="009B1778" w:rsidP="008A098A">
            <w:pPr>
              <w:rPr>
                <w:sz w:val="28"/>
                <w:szCs w:val="26"/>
              </w:rPr>
            </w:pPr>
          </w:p>
        </w:tc>
        <w:tc>
          <w:tcPr>
            <w:tcW w:w="104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1C576C" w14:textId="77777777" w:rsidR="009B1778" w:rsidRPr="00A643EE" w:rsidRDefault="009B1778" w:rsidP="00A643EE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528AE6" w14:textId="77777777" w:rsidR="009B1778" w:rsidRPr="00A643EE" w:rsidRDefault="009B1778" w:rsidP="00A643EE">
            <w:pPr>
              <w:jc w:val="center"/>
              <w:rPr>
                <w:sz w:val="20"/>
                <w:szCs w:val="26"/>
              </w:rPr>
            </w:pPr>
            <w:r w:rsidRPr="00A643EE">
              <w:rPr>
                <w:sz w:val="20"/>
                <w:szCs w:val="26"/>
              </w:rPr>
              <w:t>(инициалы, фамилия)</w:t>
            </w:r>
          </w:p>
        </w:tc>
      </w:tr>
    </w:tbl>
    <w:p w14:paraId="439B6B87" w14:textId="77777777" w:rsidR="009F554F" w:rsidRDefault="009F554F" w:rsidP="008A098A">
      <w:pPr>
        <w:rPr>
          <w:sz w:val="28"/>
          <w:szCs w:val="26"/>
        </w:rPr>
      </w:pPr>
    </w:p>
    <w:p w14:paraId="3C7903D8" w14:textId="77777777" w:rsidR="009F554F" w:rsidRDefault="005D2731" w:rsidP="008A098A">
      <w:pPr>
        <w:rPr>
          <w:sz w:val="28"/>
          <w:szCs w:val="26"/>
        </w:rPr>
      </w:pPr>
      <w:r>
        <w:rPr>
          <w:sz w:val="28"/>
          <w:szCs w:val="26"/>
        </w:rPr>
        <w:t>Подпись обучающегося _____________________</w:t>
      </w:r>
    </w:p>
    <w:p w14:paraId="09953B3B" w14:textId="777CC17A" w:rsidR="005D2731" w:rsidRDefault="005D2731" w:rsidP="008A098A">
      <w:pPr>
        <w:rPr>
          <w:sz w:val="28"/>
          <w:szCs w:val="26"/>
        </w:rPr>
      </w:pPr>
      <w:proofErr w:type="gramStart"/>
      <w:r>
        <w:rPr>
          <w:sz w:val="28"/>
          <w:szCs w:val="26"/>
        </w:rPr>
        <w:t xml:space="preserve">Дата  </w:t>
      </w:r>
      <w:r w:rsidR="00982636">
        <w:rPr>
          <w:sz w:val="28"/>
          <w:szCs w:val="26"/>
        </w:rPr>
        <w:t>«</w:t>
      </w:r>
      <w:proofErr w:type="gramEnd"/>
      <w:r>
        <w:rPr>
          <w:sz w:val="28"/>
          <w:szCs w:val="26"/>
        </w:rPr>
        <w:t>____</w:t>
      </w:r>
      <w:r w:rsidR="00982636">
        <w:rPr>
          <w:sz w:val="28"/>
          <w:szCs w:val="26"/>
        </w:rPr>
        <w:t>»</w:t>
      </w:r>
      <w:r>
        <w:rPr>
          <w:sz w:val="28"/>
          <w:szCs w:val="26"/>
        </w:rPr>
        <w:t xml:space="preserve"> ______________ 202</w:t>
      </w:r>
      <w:r w:rsidR="00FB3CB8">
        <w:rPr>
          <w:sz w:val="28"/>
          <w:szCs w:val="26"/>
        </w:rPr>
        <w:t>6</w:t>
      </w:r>
      <w:r>
        <w:rPr>
          <w:sz w:val="28"/>
          <w:szCs w:val="26"/>
        </w:rPr>
        <w:t xml:space="preserve"> г.</w:t>
      </w:r>
    </w:p>
    <w:sectPr w:rsidR="005D2731" w:rsidSect="008778D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D18B1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CC4E84"/>
    <w:multiLevelType w:val="multilevel"/>
    <w:tmpl w:val="AE8E02DA"/>
    <w:lvl w:ilvl="0">
      <w:start w:val="2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2" w15:restartNumberingAfterBreak="0">
    <w:nsid w:val="2BF3426D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3" w15:restartNumberingAfterBreak="0">
    <w:nsid w:val="52C93FC5"/>
    <w:multiLevelType w:val="multilevel"/>
    <w:tmpl w:val="047C8876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6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284" w:firstLine="226"/>
      </w:pPr>
      <w:rPr>
        <w:rFonts w:hint="default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  <w:b w:val="0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4" w15:restartNumberingAfterBreak="0">
    <w:nsid w:val="5B6F77E4"/>
    <w:multiLevelType w:val="multilevel"/>
    <w:tmpl w:val="697C22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  <w:rPr>
        <w:rFonts w:ascii="Times New Roman" w:hAnsi="Times New Roman" w:hint="default"/>
        <w:b w:val="0"/>
        <w:i w:val="0"/>
        <w:sz w:val="28"/>
        <w:szCs w:val="24"/>
      </w:rPr>
    </w:lvl>
    <w:lvl w:ilvl="2">
      <w:start w:val="1"/>
      <w:numFmt w:val="decimal"/>
      <w:suff w:val="space"/>
      <w:lvlText w:val="%1.%2.%3"/>
      <w:lvlJc w:val="left"/>
      <w:pPr>
        <w:ind w:left="284" w:firstLine="283"/>
      </w:pPr>
      <w:rPr>
        <w:rFonts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1260" w:firstLine="0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suff w:val="space"/>
      <w:lvlText w:val="%1.%2.%3.%4.%5"/>
      <w:lvlJc w:val="left"/>
      <w:pPr>
        <w:ind w:left="2138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81"/>
        </w:tabs>
        <w:ind w:left="258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25"/>
        </w:tabs>
        <w:ind w:left="272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69"/>
        </w:tabs>
        <w:ind w:left="286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13"/>
        </w:tabs>
        <w:ind w:left="3013" w:hanging="1584"/>
      </w:pPr>
      <w:rPr>
        <w:rFonts w:hint="default"/>
      </w:rPr>
    </w:lvl>
  </w:abstractNum>
  <w:abstractNum w:abstractNumId="5" w15:restartNumberingAfterBreak="0">
    <w:nsid w:val="715D40BD"/>
    <w:multiLevelType w:val="hybridMultilevel"/>
    <w:tmpl w:val="0C0EF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124983">
    <w:abstractNumId w:val="2"/>
  </w:num>
  <w:num w:numId="2" w16cid:durableId="365101478">
    <w:abstractNumId w:val="4"/>
  </w:num>
  <w:num w:numId="3" w16cid:durableId="1768042786">
    <w:abstractNumId w:val="1"/>
  </w:num>
  <w:num w:numId="4" w16cid:durableId="966619608">
    <w:abstractNumId w:val="3"/>
  </w:num>
  <w:num w:numId="5" w16cid:durableId="670722725">
    <w:abstractNumId w:val="0"/>
  </w:num>
  <w:num w:numId="6" w16cid:durableId="1693263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4A"/>
    <w:rsid w:val="00014B12"/>
    <w:rsid w:val="00062528"/>
    <w:rsid w:val="00066106"/>
    <w:rsid w:val="00073813"/>
    <w:rsid w:val="000822FB"/>
    <w:rsid w:val="000850B9"/>
    <w:rsid w:val="000901BC"/>
    <w:rsid w:val="00093F1D"/>
    <w:rsid w:val="000A132E"/>
    <w:rsid w:val="000A5141"/>
    <w:rsid w:val="000D4AEF"/>
    <w:rsid w:val="000D6692"/>
    <w:rsid w:val="000E145D"/>
    <w:rsid w:val="000E2AFA"/>
    <w:rsid w:val="00101B82"/>
    <w:rsid w:val="00104E98"/>
    <w:rsid w:val="0011223C"/>
    <w:rsid w:val="00115F46"/>
    <w:rsid w:val="0011650F"/>
    <w:rsid w:val="001178A4"/>
    <w:rsid w:val="00125AB0"/>
    <w:rsid w:val="001260DC"/>
    <w:rsid w:val="00137A97"/>
    <w:rsid w:val="00144AE6"/>
    <w:rsid w:val="00154A97"/>
    <w:rsid w:val="0016601A"/>
    <w:rsid w:val="001737A6"/>
    <w:rsid w:val="001859E4"/>
    <w:rsid w:val="00190C34"/>
    <w:rsid w:val="0019349D"/>
    <w:rsid w:val="001B36E6"/>
    <w:rsid w:val="001C000C"/>
    <w:rsid w:val="001C11EE"/>
    <w:rsid w:val="001C4D2F"/>
    <w:rsid w:val="001C5E13"/>
    <w:rsid w:val="001D7DFA"/>
    <w:rsid w:val="001E3CB8"/>
    <w:rsid w:val="001F2F7B"/>
    <w:rsid w:val="001F63FA"/>
    <w:rsid w:val="00204B73"/>
    <w:rsid w:val="0021007E"/>
    <w:rsid w:val="00250E95"/>
    <w:rsid w:val="00266CD7"/>
    <w:rsid w:val="00271B1D"/>
    <w:rsid w:val="002A2424"/>
    <w:rsid w:val="002A451C"/>
    <w:rsid w:val="002C440F"/>
    <w:rsid w:val="002D3B9D"/>
    <w:rsid w:val="00305590"/>
    <w:rsid w:val="0031324A"/>
    <w:rsid w:val="0031632D"/>
    <w:rsid w:val="003513CC"/>
    <w:rsid w:val="003548F3"/>
    <w:rsid w:val="00363ADA"/>
    <w:rsid w:val="0037043D"/>
    <w:rsid w:val="00373C2A"/>
    <w:rsid w:val="00376EBC"/>
    <w:rsid w:val="003810FA"/>
    <w:rsid w:val="003842CE"/>
    <w:rsid w:val="00385E85"/>
    <w:rsid w:val="003861B4"/>
    <w:rsid w:val="00386985"/>
    <w:rsid w:val="00391CED"/>
    <w:rsid w:val="003920AC"/>
    <w:rsid w:val="00393EB2"/>
    <w:rsid w:val="0039684A"/>
    <w:rsid w:val="00396BBE"/>
    <w:rsid w:val="00397287"/>
    <w:rsid w:val="003A0C77"/>
    <w:rsid w:val="003A20C0"/>
    <w:rsid w:val="003A758C"/>
    <w:rsid w:val="003B4954"/>
    <w:rsid w:val="003B7EFA"/>
    <w:rsid w:val="003C7EFE"/>
    <w:rsid w:val="003E06BD"/>
    <w:rsid w:val="003E588B"/>
    <w:rsid w:val="003F5DE5"/>
    <w:rsid w:val="00402ED2"/>
    <w:rsid w:val="00411E00"/>
    <w:rsid w:val="00415273"/>
    <w:rsid w:val="00416CA5"/>
    <w:rsid w:val="00422DD6"/>
    <w:rsid w:val="00424474"/>
    <w:rsid w:val="00436B28"/>
    <w:rsid w:val="0044564A"/>
    <w:rsid w:val="00446BAC"/>
    <w:rsid w:val="004532F2"/>
    <w:rsid w:val="00461587"/>
    <w:rsid w:val="00463850"/>
    <w:rsid w:val="00466396"/>
    <w:rsid w:val="004742AB"/>
    <w:rsid w:val="004753BE"/>
    <w:rsid w:val="004835A1"/>
    <w:rsid w:val="00483C64"/>
    <w:rsid w:val="00485D21"/>
    <w:rsid w:val="00490687"/>
    <w:rsid w:val="0049676E"/>
    <w:rsid w:val="004E075F"/>
    <w:rsid w:val="004F4A3A"/>
    <w:rsid w:val="005009A9"/>
    <w:rsid w:val="0050307C"/>
    <w:rsid w:val="005050F8"/>
    <w:rsid w:val="00506DB8"/>
    <w:rsid w:val="0051254D"/>
    <w:rsid w:val="00524026"/>
    <w:rsid w:val="005362A2"/>
    <w:rsid w:val="005440E8"/>
    <w:rsid w:val="00552ED6"/>
    <w:rsid w:val="005571D4"/>
    <w:rsid w:val="00570A94"/>
    <w:rsid w:val="00577EBB"/>
    <w:rsid w:val="00585E4A"/>
    <w:rsid w:val="005A1C5A"/>
    <w:rsid w:val="005A4A5D"/>
    <w:rsid w:val="005B06DB"/>
    <w:rsid w:val="005C6F5E"/>
    <w:rsid w:val="005D0070"/>
    <w:rsid w:val="005D2731"/>
    <w:rsid w:val="005D55B1"/>
    <w:rsid w:val="005E3EA7"/>
    <w:rsid w:val="005F05C8"/>
    <w:rsid w:val="005F5492"/>
    <w:rsid w:val="00613401"/>
    <w:rsid w:val="00623789"/>
    <w:rsid w:val="00623944"/>
    <w:rsid w:val="006241AA"/>
    <w:rsid w:val="00626EA4"/>
    <w:rsid w:val="00635A5A"/>
    <w:rsid w:val="00640BD3"/>
    <w:rsid w:val="00643F18"/>
    <w:rsid w:val="0064799C"/>
    <w:rsid w:val="006565A1"/>
    <w:rsid w:val="006B6B46"/>
    <w:rsid w:val="006B78F6"/>
    <w:rsid w:val="006C05D5"/>
    <w:rsid w:val="006C3D28"/>
    <w:rsid w:val="006D144D"/>
    <w:rsid w:val="006D2A1F"/>
    <w:rsid w:val="006D5DB7"/>
    <w:rsid w:val="006F7FF2"/>
    <w:rsid w:val="00701EEE"/>
    <w:rsid w:val="00707BE8"/>
    <w:rsid w:val="0071313C"/>
    <w:rsid w:val="00716B91"/>
    <w:rsid w:val="00736D88"/>
    <w:rsid w:val="00737EDE"/>
    <w:rsid w:val="00747B93"/>
    <w:rsid w:val="00754EE9"/>
    <w:rsid w:val="00775CC4"/>
    <w:rsid w:val="0077773A"/>
    <w:rsid w:val="007877AA"/>
    <w:rsid w:val="007A2070"/>
    <w:rsid w:val="007A3F56"/>
    <w:rsid w:val="007A76F0"/>
    <w:rsid w:val="007A7C14"/>
    <w:rsid w:val="007B46F0"/>
    <w:rsid w:val="007B5D87"/>
    <w:rsid w:val="007D3F48"/>
    <w:rsid w:val="007D5FBC"/>
    <w:rsid w:val="007F36F5"/>
    <w:rsid w:val="00820B48"/>
    <w:rsid w:val="008217DD"/>
    <w:rsid w:val="00824C97"/>
    <w:rsid w:val="00826770"/>
    <w:rsid w:val="008352C9"/>
    <w:rsid w:val="008377E6"/>
    <w:rsid w:val="00852EB2"/>
    <w:rsid w:val="0086333B"/>
    <w:rsid w:val="008760EB"/>
    <w:rsid w:val="008778D7"/>
    <w:rsid w:val="00887A91"/>
    <w:rsid w:val="00892A1D"/>
    <w:rsid w:val="008A098A"/>
    <w:rsid w:val="008B28CE"/>
    <w:rsid w:val="008B5C62"/>
    <w:rsid w:val="008C2600"/>
    <w:rsid w:val="008D0696"/>
    <w:rsid w:val="008D32FF"/>
    <w:rsid w:val="008D5A7D"/>
    <w:rsid w:val="008E5C25"/>
    <w:rsid w:val="00906F1B"/>
    <w:rsid w:val="009145A2"/>
    <w:rsid w:val="00972AD1"/>
    <w:rsid w:val="00982636"/>
    <w:rsid w:val="00993AEE"/>
    <w:rsid w:val="009A56D3"/>
    <w:rsid w:val="009A5886"/>
    <w:rsid w:val="009A61BD"/>
    <w:rsid w:val="009B1778"/>
    <w:rsid w:val="009C52C5"/>
    <w:rsid w:val="009D4973"/>
    <w:rsid w:val="009D7E1C"/>
    <w:rsid w:val="009E210F"/>
    <w:rsid w:val="009E6DA5"/>
    <w:rsid w:val="009F554F"/>
    <w:rsid w:val="00A07532"/>
    <w:rsid w:val="00A207C5"/>
    <w:rsid w:val="00A25C72"/>
    <w:rsid w:val="00A47246"/>
    <w:rsid w:val="00A64054"/>
    <w:rsid w:val="00A643EE"/>
    <w:rsid w:val="00A71480"/>
    <w:rsid w:val="00A8036E"/>
    <w:rsid w:val="00A806C4"/>
    <w:rsid w:val="00A93907"/>
    <w:rsid w:val="00AA00FE"/>
    <w:rsid w:val="00AA01C4"/>
    <w:rsid w:val="00AA60ED"/>
    <w:rsid w:val="00AE2C8B"/>
    <w:rsid w:val="00AE53A2"/>
    <w:rsid w:val="00B0313A"/>
    <w:rsid w:val="00B0490D"/>
    <w:rsid w:val="00B076B0"/>
    <w:rsid w:val="00B229BB"/>
    <w:rsid w:val="00B26FAB"/>
    <w:rsid w:val="00B36C5D"/>
    <w:rsid w:val="00B40439"/>
    <w:rsid w:val="00B40F60"/>
    <w:rsid w:val="00B44A56"/>
    <w:rsid w:val="00B46609"/>
    <w:rsid w:val="00B51E3B"/>
    <w:rsid w:val="00B54B90"/>
    <w:rsid w:val="00B741CF"/>
    <w:rsid w:val="00B95671"/>
    <w:rsid w:val="00B9582E"/>
    <w:rsid w:val="00B974CE"/>
    <w:rsid w:val="00BA5455"/>
    <w:rsid w:val="00BA5761"/>
    <w:rsid w:val="00BD1DD3"/>
    <w:rsid w:val="00BD407F"/>
    <w:rsid w:val="00C22ED4"/>
    <w:rsid w:val="00C267E9"/>
    <w:rsid w:val="00C27876"/>
    <w:rsid w:val="00C40FFE"/>
    <w:rsid w:val="00C47F4A"/>
    <w:rsid w:val="00C53FC7"/>
    <w:rsid w:val="00C56511"/>
    <w:rsid w:val="00C577CE"/>
    <w:rsid w:val="00C64E37"/>
    <w:rsid w:val="00C76680"/>
    <w:rsid w:val="00C90699"/>
    <w:rsid w:val="00CA299B"/>
    <w:rsid w:val="00CB6387"/>
    <w:rsid w:val="00CC3142"/>
    <w:rsid w:val="00CC4B74"/>
    <w:rsid w:val="00CD4AED"/>
    <w:rsid w:val="00CD4C64"/>
    <w:rsid w:val="00CE767E"/>
    <w:rsid w:val="00CF1A7C"/>
    <w:rsid w:val="00D00F9B"/>
    <w:rsid w:val="00D07A8E"/>
    <w:rsid w:val="00D32849"/>
    <w:rsid w:val="00D35070"/>
    <w:rsid w:val="00D368BF"/>
    <w:rsid w:val="00D37A6A"/>
    <w:rsid w:val="00D40CFC"/>
    <w:rsid w:val="00D42F35"/>
    <w:rsid w:val="00D51995"/>
    <w:rsid w:val="00D536DD"/>
    <w:rsid w:val="00D61D2D"/>
    <w:rsid w:val="00D82B43"/>
    <w:rsid w:val="00DA07DD"/>
    <w:rsid w:val="00DA4631"/>
    <w:rsid w:val="00DA5BDC"/>
    <w:rsid w:val="00DB2D5C"/>
    <w:rsid w:val="00DB31E9"/>
    <w:rsid w:val="00DB3D57"/>
    <w:rsid w:val="00DB5F91"/>
    <w:rsid w:val="00DB6EF6"/>
    <w:rsid w:val="00DC5CCA"/>
    <w:rsid w:val="00DD2C46"/>
    <w:rsid w:val="00DD6F75"/>
    <w:rsid w:val="00DD7ADF"/>
    <w:rsid w:val="00E01E82"/>
    <w:rsid w:val="00E15CC3"/>
    <w:rsid w:val="00E365A5"/>
    <w:rsid w:val="00E41521"/>
    <w:rsid w:val="00E44605"/>
    <w:rsid w:val="00E52F3E"/>
    <w:rsid w:val="00E545E3"/>
    <w:rsid w:val="00E54CB8"/>
    <w:rsid w:val="00E62C91"/>
    <w:rsid w:val="00E63498"/>
    <w:rsid w:val="00E81AC0"/>
    <w:rsid w:val="00EA1178"/>
    <w:rsid w:val="00EA465E"/>
    <w:rsid w:val="00EB3895"/>
    <w:rsid w:val="00EC3F3C"/>
    <w:rsid w:val="00EE4118"/>
    <w:rsid w:val="00F03F2D"/>
    <w:rsid w:val="00F101BF"/>
    <w:rsid w:val="00F33F00"/>
    <w:rsid w:val="00F40C81"/>
    <w:rsid w:val="00F53290"/>
    <w:rsid w:val="00F872AE"/>
    <w:rsid w:val="00F900B9"/>
    <w:rsid w:val="00F956EE"/>
    <w:rsid w:val="00F95AF3"/>
    <w:rsid w:val="00FA1FBE"/>
    <w:rsid w:val="00FA412F"/>
    <w:rsid w:val="00FA53DB"/>
    <w:rsid w:val="00FB3CB8"/>
    <w:rsid w:val="00FC503E"/>
    <w:rsid w:val="00FF2277"/>
    <w:rsid w:val="00FF484A"/>
    <w:rsid w:val="00FF61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4689CD"/>
  <w15:docId w15:val="{125961EB-6087-493D-B6E7-39511EAE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2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90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Bullet"/>
    <w:basedOn w:val="a"/>
    <w:rsid w:val="00AA01C4"/>
  </w:style>
  <w:style w:type="paragraph" w:styleId="a5">
    <w:name w:val="List Paragraph"/>
    <w:basedOn w:val="a"/>
    <w:uiPriority w:val="34"/>
    <w:qFormat/>
    <w:rsid w:val="00570A94"/>
    <w:pPr>
      <w:ind w:left="720"/>
      <w:contextualSpacing/>
    </w:pPr>
  </w:style>
  <w:style w:type="character" w:styleId="a6">
    <w:name w:val="Emphasis"/>
    <w:qFormat/>
    <w:rsid w:val="004906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Rar$DIa12696.30727.rartemp\&#1058;&#1047;%20&#1088;&#1072;&#1073;&#1086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AA29-A73C-4065-AB9B-9A7AC33D4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работа</Template>
  <TotalTime>38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AD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Arina</dc:creator>
  <cp:keywords/>
  <dc:description/>
  <cp:lastModifiedBy>FLEIMY .</cp:lastModifiedBy>
  <cp:revision>3</cp:revision>
  <cp:lastPrinted>2024-03-20T14:11:00Z</cp:lastPrinted>
  <dcterms:created xsi:type="dcterms:W3CDTF">2026-03-13T10:53:00Z</dcterms:created>
  <dcterms:modified xsi:type="dcterms:W3CDTF">2026-04-27T19:45:00Z</dcterms:modified>
</cp:coreProperties>
</file>